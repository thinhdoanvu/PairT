
<file path=[Content_Types].xml><?xml version="1.0" encoding="utf-8"?>
<Types xmlns="http://schemas.openxmlformats.org/package/2006/content-types">
  <Default Extension="bin" ContentType="application/vnd.ms-word.attachedToolbar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9773D" w:rsidRPr="002D4FF5" w:rsidRDefault="00AE4EF2" w:rsidP="000C69E2">
      <w:pPr>
        <w:pStyle w:val="Title"/>
      </w:pPr>
      <w:r>
        <w:t xml:space="preserve">ĐIỀU KHIỂN TỐC ĐỘ ĐỘNG CƠ ĐIỆN MỘT CHIỀU THÔNG </w:t>
      </w:r>
      <w:r w:rsidR="008A4D21">
        <w:t>QUA MẠNG INTERNET</w:t>
      </w:r>
    </w:p>
    <w:p w:rsidR="0029773D" w:rsidRDefault="008A4D21" w:rsidP="00EA17B2">
      <w:pPr>
        <w:pStyle w:val="Tntcgi"/>
      </w:pPr>
      <w:r>
        <w:t>Đoàn Vũ Thịnh</w:t>
      </w:r>
      <w:r>
        <w:rPr>
          <w:vertAlign w:val="superscript"/>
        </w:rPr>
        <w:t>a*</w:t>
      </w:r>
      <w:r w:rsidR="007178F4">
        <w:t xml:space="preserve">, </w:t>
      </w:r>
      <w:r>
        <w:t>Nguyễn Minh Hoàng</w:t>
      </w:r>
      <w:r w:rsidR="00036CC3">
        <w:rPr>
          <w:vertAlign w:val="superscript"/>
        </w:rPr>
        <w:t>b</w:t>
      </w:r>
      <w:r w:rsidR="007178F4">
        <w:t xml:space="preserve">, </w:t>
      </w:r>
      <w:r>
        <w:t>Huỳnh Phúc Hậu</w:t>
      </w:r>
      <w:r w:rsidR="00036CC3">
        <w:rPr>
          <w:vertAlign w:val="superscript"/>
        </w:rPr>
        <w:t>c</w:t>
      </w:r>
      <w:r>
        <w:t>, Nguyễn Đức Huy</w:t>
      </w:r>
      <w:r w:rsidR="00036CC3">
        <w:rPr>
          <w:vertAlign w:val="superscript"/>
        </w:rPr>
        <w:t>b</w:t>
      </w:r>
    </w:p>
    <w:p w:rsidR="003F5C84" w:rsidRDefault="00CC2A94" w:rsidP="00EA17B2">
      <w:pPr>
        <w:pStyle w:val="Tnnv"/>
      </w:pPr>
      <w:r w:rsidRPr="00DC491F">
        <w:rPr>
          <w:vertAlign w:val="superscript"/>
        </w:rPr>
        <w:t>a</w:t>
      </w:r>
      <w:r w:rsidR="003F5C84" w:rsidRPr="00DC491F">
        <w:rPr>
          <w:vertAlign w:val="superscript"/>
        </w:rPr>
        <w:t xml:space="preserve"> </w:t>
      </w:r>
      <w:r w:rsidR="00DC491F">
        <w:t>Khoa</w:t>
      </w:r>
      <w:r w:rsidR="008A307F">
        <w:t xml:space="preserve"> Công nghệ </w:t>
      </w:r>
      <w:r w:rsidR="00CF0DF6">
        <w:t>T</w:t>
      </w:r>
      <w:r w:rsidR="008A307F">
        <w:t>hông tin,</w:t>
      </w:r>
      <w:r w:rsidR="00DC491F">
        <w:t xml:space="preserve"> </w:t>
      </w:r>
      <w:r w:rsidR="003F5C84" w:rsidRPr="00DC491F">
        <w:t xml:space="preserve">Trường Đại học </w:t>
      </w:r>
      <w:r w:rsidR="008A4D21">
        <w:t>Nha Trang</w:t>
      </w:r>
      <w:r w:rsidR="003F5C84" w:rsidRPr="00762128">
        <w:t>,</w:t>
      </w:r>
      <w:r w:rsidR="00DC491F" w:rsidRPr="00762128">
        <w:t xml:space="preserve"> </w:t>
      </w:r>
      <w:r w:rsidR="008A4D21">
        <w:t>Khánh Hòa</w:t>
      </w:r>
      <w:r w:rsidR="00726D27">
        <w:t>, Việt Nam</w:t>
      </w:r>
    </w:p>
    <w:p w:rsidR="00B27E9A" w:rsidRPr="00DC491F" w:rsidRDefault="00B27E9A" w:rsidP="00B27E9A">
      <w:pPr>
        <w:pStyle w:val="Tnnv"/>
      </w:pPr>
      <w:r>
        <w:rPr>
          <w:vertAlign w:val="superscript"/>
        </w:rPr>
        <w:t>b</w:t>
      </w:r>
      <w:r>
        <w:t>Sinh viên, K</w:t>
      </w:r>
      <w:r w:rsidRPr="00762128">
        <w:t xml:space="preserve">hoa </w:t>
      </w:r>
      <w:r>
        <w:t>Công nghệ Thông tin</w:t>
      </w:r>
      <w:r w:rsidRPr="00762128">
        <w:t xml:space="preserve">, Trường Đại học </w:t>
      </w:r>
      <w:r>
        <w:t>Nha Trang,</w:t>
      </w:r>
      <w:r w:rsidRPr="0026062E">
        <w:t xml:space="preserve"> </w:t>
      </w:r>
      <w:r>
        <w:t>Khánh Hòa, Việt Nam</w:t>
      </w:r>
    </w:p>
    <w:p w:rsidR="0029773D" w:rsidRDefault="00B27E9A" w:rsidP="00EA17B2">
      <w:pPr>
        <w:pStyle w:val="Tnnv"/>
      </w:pPr>
      <w:r>
        <w:rPr>
          <w:vertAlign w:val="superscript"/>
        </w:rPr>
        <w:t>c</w:t>
      </w:r>
      <w:r w:rsidR="00036CC3">
        <w:t>Sinh viên, K</w:t>
      </w:r>
      <w:r w:rsidR="008A307F" w:rsidRPr="00762128">
        <w:t xml:space="preserve">hoa </w:t>
      </w:r>
      <w:r w:rsidR="008A4D21">
        <w:t>Điện Điện Tử</w:t>
      </w:r>
      <w:r w:rsidR="008A307F" w:rsidRPr="00762128">
        <w:t xml:space="preserve">, </w:t>
      </w:r>
      <w:r w:rsidR="003F5C84" w:rsidRPr="00762128">
        <w:t xml:space="preserve">Trường Đại học </w:t>
      </w:r>
      <w:r w:rsidR="008A4D21">
        <w:t>Nha Trang</w:t>
      </w:r>
      <w:r w:rsidR="0026062E">
        <w:t>,</w:t>
      </w:r>
      <w:r w:rsidR="0026062E" w:rsidRPr="0026062E">
        <w:t xml:space="preserve"> </w:t>
      </w:r>
      <w:r w:rsidR="008A4D21">
        <w:t>Khánh Hòa</w:t>
      </w:r>
      <w:r w:rsidR="00726D27">
        <w:t>, Việt Nam</w:t>
      </w:r>
    </w:p>
    <w:p w:rsidR="00A741D5" w:rsidRPr="00EA17B2" w:rsidRDefault="00EA17B2" w:rsidP="00EA17B2">
      <w:pPr>
        <w:pStyle w:val="Tnnv"/>
      </w:pPr>
      <w:r w:rsidRPr="002113A5">
        <w:rPr>
          <w:vertAlign w:val="superscript"/>
        </w:rPr>
        <w:t>*</w:t>
      </w:r>
      <w:r w:rsidRPr="00EA17B2">
        <w:t xml:space="preserve">Tác giả liên hệ: Email: </w:t>
      </w:r>
      <w:r w:rsidR="008A4D21">
        <w:t>thinhdv</w:t>
      </w:r>
      <w:r w:rsidRPr="00EA17B2">
        <w:t>@</w:t>
      </w:r>
      <w:r w:rsidR="008A4D21">
        <w:t>ntu</w:t>
      </w:r>
      <w:r w:rsidRPr="00EA17B2">
        <w:t>.edu.vn | Điện thoại:</w:t>
      </w:r>
      <w:r w:rsidR="008A4D21">
        <w:t xml:space="preserve"> 0914949195</w:t>
      </w:r>
    </w:p>
    <w:p w:rsidR="00EA17B2" w:rsidRDefault="00EA17B2" w:rsidP="00EA17B2">
      <w:pPr>
        <w:pStyle w:val="Lchsbibo"/>
        <w:rPr>
          <w:b/>
        </w:rPr>
      </w:pPr>
    </w:p>
    <w:p w:rsidR="00A741D5" w:rsidRPr="00EA17B2" w:rsidRDefault="00A741D5" w:rsidP="00EA17B2">
      <w:pPr>
        <w:pStyle w:val="Lchsbibo"/>
        <w:rPr>
          <w:b/>
        </w:rPr>
      </w:pPr>
      <w:r w:rsidRPr="00EA17B2">
        <w:rPr>
          <w:b/>
        </w:rPr>
        <w:t>Lịch sử bài báo</w:t>
      </w:r>
    </w:p>
    <w:p w:rsidR="00DC491F" w:rsidRPr="00EA17B2" w:rsidRDefault="00DC491F" w:rsidP="00EA17B2">
      <w:pPr>
        <w:pStyle w:val="Lchsbibo"/>
      </w:pPr>
      <w:r w:rsidRPr="00EA17B2">
        <w:t>Nhận ngày    tháng    năm</w:t>
      </w:r>
    </w:p>
    <w:p w:rsidR="0029773D" w:rsidRPr="00EA17B2" w:rsidRDefault="00DC491F" w:rsidP="00EA17B2">
      <w:pPr>
        <w:pStyle w:val="Lchsbibo"/>
      </w:pPr>
      <w:r w:rsidRPr="00EA17B2">
        <w:t>Chỉnh sử</w:t>
      </w:r>
      <w:r w:rsidR="00311D13" w:rsidRPr="00EA17B2">
        <w:t>a ngày    tháng    năm       |</w:t>
      </w:r>
      <w:r w:rsidRPr="00EA17B2">
        <w:t xml:space="preserve"> </w:t>
      </w:r>
      <w:r w:rsidR="003652CE">
        <w:t xml:space="preserve"> </w:t>
      </w:r>
      <w:r w:rsidRPr="00EA17B2">
        <w:t>Chấp nhận đăng ngày    tháng     năm</w:t>
      </w:r>
    </w:p>
    <w:p w:rsidR="002D5119" w:rsidRPr="00762128" w:rsidRDefault="002D5119" w:rsidP="00EA17B2">
      <w:pPr>
        <w:pStyle w:val="Lchsbibo"/>
      </w:pPr>
    </w:p>
    <w:p w:rsidR="0029773D" w:rsidRPr="0045709C" w:rsidRDefault="009D5F52" w:rsidP="006E3D11">
      <w:pPr>
        <w:pStyle w:val="Tiutmtt"/>
      </w:pPr>
      <w:r w:rsidRPr="0045709C">
        <w:t>Tóm t</w:t>
      </w:r>
      <w:r w:rsidR="00B3363C" w:rsidRPr="0045709C">
        <w:t>ắt</w:t>
      </w:r>
    </w:p>
    <w:p w:rsidR="009D5F52" w:rsidRDefault="003652CE" w:rsidP="009446F1">
      <w:pPr>
        <w:pStyle w:val="Tmtt"/>
      </w:pPr>
      <w:r>
        <w:t xml:space="preserve">Điều khiển thiết bị thông qua mạng Internet không còn là điều gì xa lạ đối với mọi người, thuật ngữ IOT (Internet Of Things) xuất hiện trong khoảng 10 năm trở lại đây và trở thành xu hướng điều khiển hiện nay. Việc kết nối các cảm biến, thiết bị điều khiển và cơ sở dữ liệu là đòi hỏi bắt buộc trong các mô hình nhà thông minh hay nền nông nghiệp cần sự tự động hóa cao. </w:t>
      </w:r>
      <w:r w:rsidR="008A4D21" w:rsidRPr="008A4D21">
        <w:t>Bài báo đưa ra vấn đề sử dụng mạng Internet để điều khiển động cơ điện một chiểu bao gồm việc thay đổi chiều quay và điều chỉnh tốc độ. Mô hình điều khiển bao gồm WebSever</w:t>
      </w:r>
      <w:r>
        <w:t xml:space="preserve"> với phần mềm mã nguồn mở Apache, modem ADS</w:t>
      </w:r>
      <w:r w:rsidR="008A4D21" w:rsidRPr="008A4D21">
        <w:t xml:space="preserve">, Host và Domain name, modul điều khiển động cơ DC với </w:t>
      </w:r>
      <w:r>
        <w:t>bộ vi điều khiển 8051, phần giao tiếp được thực hiện thông qua ngôn ngữ mã nguồn mở PHP</w:t>
      </w:r>
      <w:r w:rsidR="008A4D21" w:rsidRPr="008A4D21">
        <w:t>. Giải thuật điều khiển cho động cơ có sử dụng bộ bă</w:t>
      </w:r>
      <w:r w:rsidR="008A4D21">
        <w:t>m</w:t>
      </w:r>
      <w:r w:rsidR="008A4D21" w:rsidRPr="008A4D21">
        <w:t xml:space="preserve"> xung và mạch cầu H</w:t>
      </w:r>
      <w:r w:rsidR="008A4D21">
        <w:t xml:space="preserve"> từ bộ kit thí nghiệm tại Bộ môn Điện tử - Tự động, Khoa Điện – Điện tử, Trường Đại học Nha Trang</w:t>
      </w:r>
      <w:r>
        <w:t>.</w:t>
      </w:r>
      <w:r w:rsidR="00A738AB">
        <w:t xml:space="preserve"> Kết quả cho thấy việc điều khiển diễn ra tức thì khi sử dụng mạng nội bộ (LAN) và có độ trễ nhất định khi điều khiển thông qua Internet do tốc độ đường truyền.</w:t>
      </w:r>
    </w:p>
    <w:p w:rsidR="00A738AB" w:rsidRPr="00EA17B2" w:rsidRDefault="00A738AB" w:rsidP="00A738AB">
      <w:pPr>
        <w:pStyle w:val="Tiutmtt"/>
        <w:pBdr>
          <w:top w:val="none" w:sz="0" w:space="0" w:color="auto"/>
        </w:pBdr>
      </w:pPr>
      <w:r w:rsidRPr="00EA17B2">
        <w:t>Abstract</w:t>
      </w:r>
    </w:p>
    <w:p w:rsidR="00A738AB" w:rsidRPr="00ED2E9F" w:rsidRDefault="00A738AB" w:rsidP="00A738AB">
      <w:pPr>
        <w:pStyle w:val="Tmtt"/>
      </w:pPr>
      <w:r w:rsidRPr="00AE4EF2">
        <w:t xml:space="preserve">Controlling devices via the Internet has become familiar </w:t>
      </w:r>
      <w:r>
        <w:t>with</w:t>
      </w:r>
      <w:r w:rsidRPr="00AE4EF2">
        <w:t xml:space="preserve"> everyone, the term IoT (Internet Of Things) has appeared in the </w:t>
      </w:r>
      <w:r>
        <w:t>last</w:t>
      </w:r>
      <w:r w:rsidRPr="00AE4EF2">
        <w:t xml:space="preserve"> 10 years and became the current control trend. Connecting sensors, control devices and databases is required in smart home or agriculture models that requires high automation</w:t>
      </w:r>
      <w:r>
        <w:t>.</w:t>
      </w:r>
      <w:r w:rsidRPr="00AE4EF2">
        <w:t xml:space="preserve"> Th</w:t>
      </w:r>
      <w:r>
        <w:t>is</w:t>
      </w:r>
      <w:r w:rsidRPr="00AE4EF2">
        <w:t xml:space="preserve"> article raises the </w:t>
      </w:r>
      <w:r>
        <w:t>situation of</w:t>
      </w:r>
      <w:r w:rsidRPr="00AE4EF2">
        <w:t xml:space="preserve"> control</w:t>
      </w:r>
      <w:r>
        <w:t>ling</w:t>
      </w:r>
      <w:r w:rsidRPr="00AE4EF2">
        <w:t xml:space="preserve"> </w:t>
      </w:r>
      <w:r>
        <w:t xml:space="preserve">DC </w:t>
      </w:r>
      <w:r w:rsidRPr="00AE4EF2">
        <w:t>motors</w:t>
      </w:r>
      <w:r>
        <w:t xml:space="preserve"> via the Internet</w:t>
      </w:r>
      <w:r w:rsidRPr="00AE4EF2">
        <w:t xml:space="preserve"> </w:t>
      </w:r>
      <w:r>
        <w:t>includes</w:t>
      </w:r>
      <w:r w:rsidRPr="00AE4EF2">
        <w:t xml:space="preserve"> changing the direction of rotation and adjusting the speed.</w:t>
      </w:r>
      <w:r>
        <w:t xml:space="preserve"> </w:t>
      </w:r>
      <w:r w:rsidRPr="00AE4EF2">
        <w:t>Control model includes WebSever with Apache</w:t>
      </w:r>
      <w:r>
        <w:t xml:space="preserve"> -</w:t>
      </w:r>
      <w:r w:rsidRPr="00A738AB">
        <w:t xml:space="preserve"> </w:t>
      </w:r>
      <w:r w:rsidRPr="00AE4EF2">
        <w:t xml:space="preserve">open source software, ADS modem, Host and Domain name, </w:t>
      </w:r>
      <w:r>
        <w:t>processing</w:t>
      </w:r>
      <w:r w:rsidRPr="00AE4EF2">
        <w:t xml:space="preserve"> </w:t>
      </w:r>
      <w:r>
        <w:t xml:space="preserve">control </w:t>
      </w:r>
      <w:r w:rsidRPr="00AE4EF2">
        <w:t xml:space="preserve">module </w:t>
      </w:r>
      <w:r>
        <w:t>by</w:t>
      </w:r>
      <w:r w:rsidRPr="00AE4EF2">
        <w:t xml:space="preserve"> 8051 microcontroller, communication </w:t>
      </w:r>
      <w:r>
        <w:t xml:space="preserve">library with </w:t>
      </w:r>
      <w:r w:rsidRPr="00AE4EF2">
        <w:t>PHP language</w:t>
      </w:r>
      <w:r>
        <w:t>.</w:t>
      </w:r>
      <w:r w:rsidRPr="00A738AB">
        <w:t xml:space="preserve"> Control algorithm for </w:t>
      </w:r>
      <w:r>
        <w:t>DC motor</w:t>
      </w:r>
      <w:r w:rsidRPr="00A738AB">
        <w:t xml:space="preserve"> using </w:t>
      </w:r>
      <w:r>
        <w:t>pulse width modulation (</w:t>
      </w:r>
      <w:r w:rsidRPr="00A738AB">
        <w:t xml:space="preserve">or PWM </w:t>
      </w:r>
      <w:r>
        <w:t>)and H-bridge circuit.</w:t>
      </w:r>
      <w:r w:rsidRPr="00A738AB">
        <w:t xml:space="preserve"> </w:t>
      </w:r>
      <w:r>
        <w:t>As a result, t</w:t>
      </w:r>
      <w:r w:rsidRPr="00A738AB">
        <w:t>he control takes place immediately when using the local area network (LAN) and there is a certain delay in control via the Internet due to the transmission speed.</w:t>
      </w:r>
    </w:p>
    <w:p w:rsidR="0029773D" w:rsidRPr="00D311BB" w:rsidRDefault="00DC491F" w:rsidP="00D311BB">
      <w:pPr>
        <w:pStyle w:val="Tkha"/>
      </w:pPr>
      <w:r w:rsidRPr="00D311BB">
        <w:rPr>
          <w:b/>
        </w:rPr>
        <w:t xml:space="preserve">Từ khóa: </w:t>
      </w:r>
      <w:r w:rsidR="00A738AB" w:rsidRPr="00A738AB">
        <w:t>Control network, Internet control device, PWM, Speed DC Con</w:t>
      </w:r>
      <w:r w:rsidR="00A738AB">
        <w:t>trol</w:t>
      </w:r>
      <w:r w:rsidR="0045709C" w:rsidRPr="00D311BB">
        <w:t>.</w:t>
      </w:r>
    </w:p>
    <w:p w:rsidR="00FC2509" w:rsidRPr="00701085" w:rsidRDefault="00FC2509" w:rsidP="00701085">
      <w:pPr>
        <w:rPr>
          <w:szCs w:val="24"/>
        </w:rPr>
      </w:pPr>
    </w:p>
    <w:p w:rsidR="00FC2509" w:rsidRPr="00701085" w:rsidRDefault="00FC2509" w:rsidP="00701085">
      <w:pPr>
        <w:rPr>
          <w:szCs w:val="24"/>
        </w:rPr>
      </w:pPr>
    </w:p>
    <w:p w:rsidR="00FC2509" w:rsidRPr="00701085" w:rsidRDefault="00FC2509" w:rsidP="00701085">
      <w:pPr>
        <w:rPr>
          <w:szCs w:val="24"/>
        </w:rPr>
      </w:pPr>
    </w:p>
    <w:p w:rsidR="00991BD0" w:rsidRPr="00701085" w:rsidRDefault="00991BD0" w:rsidP="00701085">
      <w:pPr>
        <w:rPr>
          <w:szCs w:val="24"/>
        </w:rPr>
      </w:pPr>
    </w:p>
    <w:p w:rsidR="00991BD0" w:rsidRPr="00701085" w:rsidRDefault="00991BD0" w:rsidP="00701085">
      <w:pPr>
        <w:rPr>
          <w:szCs w:val="24"/>
        </w:rPr>
      </w:pPr>
    </w:p>
    <w:p w:rsidR="00991BD0" w:rsidRPr="00701085" w:rsidRDefault="00991BD0" w:rsidP="00701085">
      <w:pPr>
        <w:rPr>
          <w:szCs w:val="24"/>
        </w:rPr>
      </w:pPr>
    </w:p>
    <w:p w:rsidR="00105C93" w:rsidRPr="00701085" w:rsidRDefault="00105C93" w:rsidP="00701085">
      <w:pPr>
        <w:rPr>
          <w:szCs w:val="24"/>
        </w:rPr>
      </w:pPr>
    </w:p>
    <w:p w:rsidR="00FC2509" w:rsidRPr="00701085" w:rsidRDefault="000013D6" w:rsidP="00701085">
      <w:r>
        <w:rPr>
          <w:noProof/>
          <w:lang w:val="en-US"/>
        </w:rPr>
        <mc:AlternateContent>
          <mc:Choice Requires="wps">
            <w:drawing>
              <wp:anchor distT="0" distB="0" distL="114300" distR="114300" simplePos="0" relativeHeight="251658240" behindDoc="0" locked="0" layoutInCell="1" allowOverlap="1">
                <wp:simplePos x="0" y="0"/>
                <wp:positionH relativeFrom="column">
                  <wp:posOffset>358140</wp:posOffset>
                </wp:positionH>
                <wp:positionV relativeFrom="paragraph">
                  <wp:posOffset>198120</wp:posOffset>
                </wp:positionV>
                <wp:extent cx="2124075" cy="0"/>
                <wp:effectExtent l="9525" t="9525" r="9525" b="9525"/>
                <wp:wrapNone/>
                <wp:docPr id="4" name="AutoShap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8F3E1CD" id="_x0000_t32" coordsize="21600,21600" o:spt="32" o:oned="t" path="m,l21600,21600e" filled="f">
                <v:path arrowok="t" fillok="f" o:connecttype="none"/>
                <o:lock v:ext="edit" shapetype="t"/>
              </v:shapetype>
              <v:shape id="AutoShape 6" o:spid="_x0000_s1026" type="#_x0000_t32" style="position:absolute;margin-left:28.2pt;margin-top:15.6pt;width:167.25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"/>
            </w:pict>
          </mc:Fallback>
        </mc:AlternateContent>
      </w:r>
    </w:p>
    <w:p w:rsidR="00FC2509" w:rsidRPr="00C447C2" w:rsidRDefault="00ED2CF2" w:rsidP="00C447C2">
      <w:pPr>
        <w:pStyle w:val="Thngtin"/>
        <w:rPr>
          <w:color w:val="FF0000"/>
        </w:rPr>
      </w:pPr>
      <w:r w:rsidRPr="00C447C2">
        <w:t>Mã số định danh bài báo: http://tckh.dlu.edu.vn/index.php/tckhdhdl/article/view/</w:t>
      </w:r>
      <w:r w:rsidRPr="00C447C2">
        <w:rPr>
          <w:color w:val="FF0000"/>
        </w:rPr>
        <w:t>388</w:t>
      </w:r>
    </w:p>
    <w:p w:rsidR="00FC2509" w:rsidRPr="00C447C2" w:rsidRDefault="00FC2509" w:rsidP="00C447C2">
      <w:pPr>
        <w:pStyle w:val="Thngtin"/>
      </w:pPr>
      <w:r w:rsidRPr="00C447C2">
        <w:t xml:space="preserve">Loại bài báo: </w:t>
      </w:r>
      <w:r w:rsidRPr="00C447C2">
        <w:rPr>
          <w:color w:val="FF0000"/>
        </w:rPr>
        <w:t>Bài báo nghiên cứu gốc</w:t>
      </w:r>
      <w:r w:rsidR="00077427" w:rsidRPr="00C447C2">
        <w:rPr>
          <w:color w:val="FF0000"/>
        </w:rPr>
        <w:t>/Bài báo tổng quan</w:t>
      </w:r>
      <w:r w:rsidR="00ED2CF2" w:rsidRPr="00C447C2">
        <w:t xml:space="preserve"> có bình duyệt</w:t>
      </w:r>
    </w:p>
    <w:p w:rsidR="00ED2CF2" w:rsidRPr="00C447C2" w:rsidRDefault="00ED2CF2" w:rsidP="00C447C2">
      <w:pPr>
        <w:pStyle w:val="Thngtin"/>
      </w:pPr>
      <w:r w:rsidRPr="00C447C2">
        <w:t xml:space="preserve">Bản quyền © </w:t>
      </w:r>
      <w:r w:rsidRPr="00C447C2">
        <w:rPr>
          <w:color w:val="FF0000"/>
        </w:rPr>
        <w:t>2018</w:t>
      </w:r>
      <w:r w:rsidRPr="00C447C2">
        <w:t xml:space="preserve"> (Các) </w:t>
      </w:r>
      <w:r w:rsidR="004F4BB1" w:rsidRPr="00C447C2">
        <w:t>T</w:t>
      </w:r>
      <w:r w:rsidRPr="00C447C2">
        <w:t>ác giả.</w:t>
      </w:r>
    </w:p>
    <w:p w:rsidR="00ED2CF2" w:rsidRPr="00C447C2" w:rsidRDefault="004F4BB1" w:rsidP="00C447C2">
      <w:pPr>
        <w:pStyle w:val="Thngtin"/>
      </w:pPr>
      <w:r w:rsidRPr="00C447C2">
        <w:t xml:space="preserve">Cấp phép: Bài báo </w:t>
      </w:r>
      <w:r w:rsidR="00ED2CF2" w:rsidRPr="00C447C2">
        <w:t xml:space="preserve">này được cấp phép theo </w:t>
      </w:r>
      <w:hyperlink r:id="rId9" w:history="1">
        <w:r w:rsidR="00ED2CF2" w:rsidRPr="00C447C2">
          <w:rPr>
            <w:rStyle w:val="Hyperlink"/>
            <w:sz w:val="20"/>
          </w:rPr>
          <w:t>CC BY-NC-ND 4.0</w:t>
        </w:r>
      </w:hyperlink>
    </w:p>
    <w:p w:rsidR="00FC2509" w:rsidRPr="00105C93" w:rsidRDefault="00FC2509" w:rsidP="00105C93">
      <w:pPr>
        <w:spacing w:after="120"/>
        <w:rPr>
          <w:sz w:val="20"/>
        </w:rPr>
      </w:pPr>
      <w:r w:rsidRPr="00105C93">
        <w:rPr>
          <w:sz w:val="20"/>
        </w:rPr>
        <w:br w:type="page"/>
      </w:r>
    </w:p>
    <w:p w:rsidR="00EA17B2" w:rsidRPr="00EA17B2" w:rsidRDefault="00036CC3" w:rsidP="00EA17B2">
      <w:pPr>
        <w:pStyle w:val="Title"/>
      </w:pPr>
      <w:r w:rsidRPr="00036CC3">
        <w:lastRenderedPageBreak/>
        <w:t xml:space="preserve">CONTROL SYSTEM OF SPEED OF </w:t>
      </w:r>
      <w:r w:rsidR="00AE4EF2">
        <w:t>DC</w:t>
      </w:r>
      <w:r w:rsidRPr="00036CC3">
        <w:t xml:space="preserve"> MOTOR</w:t>
      </w:r>
      <w:r>
        <w:t xml:space="preserve"> THROUGH THE INTERNET</w:t>
      </w:r>
    </w:p>
    <w:p w:rsidR="00036CC3" w:rsidRDefault="00B27E9A" w:rsidP="00036CC3">
      <w:pPr>
        <w:pStyle w:val="Tntcgi"/>
      </w:pPr>
      <w:r>
        <w:t>Doan Vu Thinh</w:t>
      </w:r>
      <w:r w:rsidR="00036CC3">
        <w:rPr>
          <w:vertAlign w:val="superscript"/>
        </w:rPr>
        <w:t>a*</w:t>
      </w:r>
      <w:r w:rsidR="00036CC3">
        <w:t xml:space="preserve">, </w:t>
      </w:r>
      <w:r>
        <w:t>Nguyen Minh Hoang</w:t>
      </w:r>
      <w:r w:rsidR="00036CC3">
        <w:rPr>
          <w:vertAlign w:val="superscript"/>
        </w:rPr>
        <w:t>b</w:t>
      </w:r>
      <w:r w:rsidR="00036CC3">
        <w:t xml:space="preserve">, </w:t>
      </w:r>
      <w:r>
        <w:t>Huynh Phuc Hau</w:t>
      </w:r>
      <w:r w:rsidR="00036CC3">
        <w:rPr>
          <w:vertAlign w:val="superscript"/>
        </w:rPr>
        <w:t>c</w:t>
      </w:r>
      <w:r w:rsidR="00036CC3">
        <w:t xml:space="preserve">, </w:t>
      </w:r>
      <w:r>
        <w:t>Nguyen Duc Huy</w:t>
      </w:r>
      <w:r w:rsidR="00036CC3">
        <w:rPr>
          <w:vertAlign w:val="superscript"/>
        </w:rPr>
        <w:t>b</w:t>
      </w:r>
    </w:p>
    <w:p w:rsidR="00036CC3" w:rsidRPr="00762128" w:rsidRDefault="00036CC3" w:rsidP="00036CC3">
      <w:pPr>
        <w:pStyle w:val="Tnnv"/>
      </w:pPr>
      <w:r w:rsidRPr="00DC491F">
        <w:rPr>
          <w:vertAlign w:val="superscript"/>
        </w:rPr>
        <w:t xml:space="preserve">a </w:t>
      </w:r>
      <w:r>
        <w:t>Faculty of Information Technology, Nha Trang University</w:t>
      </w:r>
      <w:r w:rsidRPr="00762128">
        <w:t xml:space="preserve">, </w:t>
      </w:r>
      <w:r>
        <w:t>Khanh Hoa, Viet Nam</w:t>
      </w:r>
    </w:p>
    <w:p w:rsidR="00036CC3" w:rsidRDefault="00036CC3" w:rsidP="00036CC3">
      <w:pPr>
        <w:pStyle w:val="Tnnv"/>
      </w:pPr>
      <w:r>
        <w:rPr>
          <w:vertAlign w:val="superscript"/>
        </w:rPr>
        <w:t>b</w:t>
      </w:r>
      <w:r>
        <w:t>Student at Faculty of Information Technology, Nha Trang University</w:t>
      </w:r>
      <w:r w:rsidRPr="00762128">
        <w:t xml:space="preserve">, </w:t>
      </w:r>
      <w:r>
        <w:t>Khanh Hoa, Viet Nam</w:t>
      </w:r>
    </w:p>
    <w:p w:rsidR="00036CC3" w:rsidRPr="00DC491F" w:rsidRDefault="00036CC3" w:rsidP="00036CC3">
      <w:pPr>
        <w:pStyle w:val="Tnnv"/>
      </w:pPr>
      <w:r>
        <w:rPr>
          <w:vertAlign w:val="superscript"/>
        </w:rPr>
        <w:t>c</w:t>
      </w:r>
      <w:r>
        <w:t xml:space="preserve">Student at Faculty of </w:t>
      </w:r>
      <w:r w:rsidRPr="00036CC3">
        <w:t>Electrical and Electronic Engineering</w:t>
      </w:r>
      <w:r>
        <w:t>, Nha Trang University</w:t>
      </w:r>
      <w:r w:rsidRPr="00762128">
        <w:t xml:space="preserve">, </w:t>
      </w:r>
      <w:r>
        <w:t>Khanh Hoa, Viet Nam</w:t>
      </w:r>
    </w:p>
    <w:p w:rsidR="00036CC3" w:rsidRPr="00EA17B2" w:rsidRDefault="00036CC3" w:rsidP="00036CC3">
      <w:pPr>
        <w:pStyle w:val="Tnnv"/>
      </w:pPr>
      <w:r w:rsidRPr="002113A5">
        <w:rPr>
          <w:vertAlign w:val="superscript"/>
        </w:rPr>
        <w:t>*</w:t>
      </w:r>
      <w:r w:rsidR="0036635E" w:rsidRPr="0036635E">
        <w:t xml:space="preserve"> </w:t>
      </w:r>
      <w:r w:rsidR="0036635E" w:rsidRPr="00EA17B2">
        <w:t>Corresponding author</w:t>
      </w:r>
      <w:r w:rsidRPr="00EA17B2">
        <w:t xml:space="preserve">: Email: </w:t>
      </w:r>
      <w:r>
        <w:t>thinhdv</w:t>
      </w:r>
      <w:r w:rsidRPr="00EA17B2">
        <w:t>@</w:t>
      </w:r>
      <w:r>
        <w:t>ntu</w:t>
      </w:r>
      <w:r w:rsidRPr="00EA17B2">
        <w:t xml:space="preserve">.edu.vn | </w:t>
      </w:r>
      <w:r w:rsidR="0036635E">
        <w:t>Phone</w:t>
      </w:r>
      <w:r w:rsidRPr="00EA17B2">
        <w:t>:</w:t>
      </w:r>
      <w:r>
        <w:t xml:space="preserve"> </w:t>
      </w:r>
      <w:r w:rsidR="0036635E">
        <w:t>+84</w:t>
      </w:r>
      <w:r>
        <w:t>914949195</w:t>
      </w:r>
    </w:p>
    <w:p w:rsidR="00EA17B2" w:rsidRPr="00EA17B2" w:rsidRDefault="00EA17B2" w:rsidP="00EA17B2">
      <w:pPr>
        <w:pStyle w:val="Lchsbibo"/>
        <w:rPr>
          <w:b/>
        </w:rPr>
      </w:pPr>
      <w:r w:rsidRPr="00EA17B2">
        <w:rPr>
          <w:b/>
        </w:rPr>
        <w:t>Article history</w:t>
      </w:r>
    </w:p>
    <w:p w:rsidR="00EA17B2" w:rsidRPr="00EA17B2" w:rsidRDefault="00EA17B2" w:rsidP="00EA17B2">
      <w:pPr>
        <w:pStyle w:val="Lchsbibo"/>
      </w:pPr>
      <w:r w:rsidRPr="00EA17B2">
        <w:t xml:space="preserve">Received: </w:t>
      </w:r>
    </w:p>
    <w:p w:rsidR="00EA17B2" w:rsidRDefault="00EA17B2" w:rsidP="00CF0DF6">
      <w:pPr>
        <w:pStyle w:val="Lchsbibo"/>
      </w:pPr>
      <w:r w:rsidRPr="00EA17B2">
        <w:t>Received in revised form:         | Accepted:</w:t>
      </w:r>
    </w:p>
    <w:p w:rsidR="00BE635B" w:rsidRPr="00EA17B2" w:rsidRDefault="00BE635B" w:rsidP="00CF0DF6">
      <w:pPr>
        <w:pStyle w:val="Lchsbibo"/>
      </w:pPr>
    </w:p>
    <w:p w:rsidR="00EA17B2" w:rsidRPr="00EA17B2" w:rsidRDefault="00EA17B2" w:rsidP="009B03F3">
      <w:pPr>
        <w:pStyle w:val="Tiutmtt"/>
      </w:pPr>
      <w:r w:rsidRPr="00EA17B2">
        <w:t>Abstract</w:t>
      </w:r>
    </w:p>
    <w:p w:rsidR="00EA17B2" w:rsidRPr="00EA17B2" w:rsidRDefault="00AE4EF2" w:rsidP="009B03F3">
      <w:pPr>
        <w:pStyle w:val="Tmtt"/>
      </w:pPr>
      <w:r w:rsidRPr="00AE4EF2">
        <w:t xml:space="preserve">Controlling devices via the Internet has become familiar </w:t>
      </w:r>
      <w:r>
        <w:t>with</w:t>
      </w:r>
      <w:r w:rsidRPr="00AE4EF2">
        <w:t xml:space="preserve"> everyone, the term IoT (Internet Of Things) has appeared in the </w:t>
      </w:r>
      <w:r>
        <w:t>last</w:t>
      </w:r>
      <w:r w:rsidRPr="00AE4EF2">
        <w:t xml:space="preserve"> 10 years and became the current control trend. Connecting sensors, control devices and databases is required in smart home or agriculture models that requires high automation</w:t>
      </w:r>
      <w:r>
        <w:t>.</w:t>
      </w:r>
      <w:r w:rsidRPr="00AE4EF2">
        <w:t xml:space="preserve"> Th</w:t>
      </w:r>
      <w:r>
        <w:t>is</w:t>
      </w:r>
      <w:r w:rsidRPr="00AE4EF2">
        <w:t xml:space="preserve"> article raises the </w:t>
      </w:r>
      <w:r>
        <w:t>situation of</w:t>
      </w:r>
      <w:r w:rsidRPr="00AE4EF2">
        <w:t xml:space="preserve"> control</w:t>
      </w:r>
      <w:r>
        <w:t>ling</w:t>
      </w:r>
      <w:r w:rsidRPr="00AE4EF2">
        <w:t xml:space="preserve"> </w:t>
      </w:r>
      <w:r>
        <w:t xml:space="preserve">DC </w:t>
      </w:r>
      <w:r w:rsidRPr="00AE4EF2">
        <w:t>motors</w:t>
      </w:r>
      <w:r>
        <w:t xml:space="preserve"> via the Internet</w:t>
      </w:r>
      <w:r w:rsidRPr="00AE4EF2">
        <w:t xml:space="preserve"> </w:t>
      </w:r>
      <w:r>
        <w:t>includes</w:t>
      </w:r>
      <w:r w:rsidRPr="00AE4EF2">
        <w:t xml:space="preserve"> changing the direction of rotation and adjusting the speed.</w:t>
      </w:r>
      <w:r>
        <w:t xml:space="preserve"> </w:t>
      </w:r>
      <w:r w:rsidRPr="00AE4EF2">
        <w:t>Control model includes WebSever with Apache</w:t>
      </w:r>
      <w:r w:rsidR="00A738AB">
        <w:t xml:space="preserve"> -</w:t>
      </w:r>
      <w:r w:rsidR="00A738AB" w:rsidRPr="00A738AB">
        <w:t xml:space="preserve"> </w:t>
      </w:r>
      <w:r w:rsidR="00A738AB" w:rsidRPr="00AE4EF2">
        <w:t>open source</w:t>
      </w:r>
      <w:r w:rsidRPr="00AE4EF2">
        <w:t xml:space="preserve"> software, ADS modem, Host and Domain name, </w:t>
      </w:r>
      <w:r w:rsidR="00A738AB">
        <w:t>processing</w:t>
      </w:r>
      <w:r w:rsidRPr="00AE4EF2">
        <w:t xml:space="preserve"> </w:t>
      </w:r>
      <w:r w:rsidR="00A738AB">
        <w:t xml:space="preserve">control </w:t>
      </w:r>
      <w:r w:rsidRPr="00AE4EF2">
        <w:t xml:space="preserve">module </w:t>
      </w:r>
      <w:r w:rsidR="00A738AB">
        <w:t>by</w:t>
      </w:r>
      <w:r w:rsidRPr="00AE4EF2">
        <w:t xml:space="preserve"> 8051 microcontroller, communication </w:t>
      </w:r>
      <w:r w:rsidR="00A738AB">
        <w:t xml:space="preserve">library with </w:t>
      </w:r>
      <w:r w:rsidRPr="00AE4EF2">
        <w:t>PHP language</w:t>
      </w:r>
      <w:r w:rsidR="00A738AB">
        <w:t>.</w:t>
      </w:r>
      <w:r w:rsidR="00A738AB" w:rsidRPr="00A738AB">
        <w:t xml:space="preserve"> Control algorithm for </w:t>
      </w:r>
      <w:r w:rsidR="00A738AB">
        <w:t>DC motor</w:t>
      </w:r>
      <w:r w:rsidR="00A738AB" w:rsidRPr="00A738AB">
        <w:t xml:space="preserve"> using </w:t>
      </w:r>
      <w:r w:rsidR="00A738AB">
        <w:t>pulse width modulation (</w:t>
      </w:r>
      <w:r w:rsidR="00A738AB" w:rsidRPr="00A738AB">
        <w:t xml:space="preserve">or PWM </w:t>
      </w:r>
      <w:r w:rsidR="00A738AB">
        <w:t>)and H-bridge circuit.</w:t>
      </w:r>
      <w:r w:rsidR="00A738AB" w:rsidRPr="00A738AB">
        <w:t xml:space="preserve"> </w:t>
      </w:r>
      <w:r w:rsidR="00A738AB">
        <w:t>As a result, t</w:t>
      </w:r>
      <w:r w:rsidR="00A738AB" w:rsidRPr="00A738AB">
        <w:t>he control takes place immediately when using the local area network (LAN) and there is a certain delay in control via the Internet due to the transmission speed.</w:t>
      </w:r>
    </w:p>
    <w:p w:rsidR="00EA17B2" w:rsidRPr="00D311BB" w:rsidRDefault="00EA17B2" w:rsidP="00D311BB">
      <w:pPr>
        <w:pStyle w:val="Tkha"/>
      </w:pPr>
      <w:r w:rsidRPr="00D311BB">
        <w:rPr>
          <w:b/>
        </w:rPr>
        <w:t>Keywords</w:t>
      </w:r>
      <w:r w:rsidRPr="00D311BB">
        <w:t xml:space="preserve">: </w:t>
      </w:r>
      <w:r w:rsidR="00A738AB" w:rsidRPr="00A738AB">
        <w:t>Control network, Internet control device</w:t>
      </w:r>
      <w:r w:rsidR="00A738AB">
        <w:t>, PWM, Speed DC Control</w:t>
      </w:r>
      <w:r w:rsidRPr="00D311BB">
        <w:t>.</w:t>
      </w:r>
    </w:p>
    <w:p w:rsidR="00FC2509" w:rsidRDefault="00FC2509" w:rsidP="00C447C2">
      <w:pPr>
        <w:rPr>
          <w:lang w:val="en-US"/>
        </w:rPr>
      </w:pPr>
    </w:p>
    <w:p w:rsidR="00FC2509" w:rsidRDefault="00FC2509" w:rsidP="00C447C2">
      <w:pPr>
        <w:rPr>
          <w:lang w:val="en-US"/>
        </w:rPr>
      </w:pPr>
    </w:p>
    <w:p w:rsidR="00FC2509" w:rsidRDefault="00FC2509" w:rsidP="00C447C2">
      <w:pPr>
        <w:rPr>
          <w:lang w:val="en-US"/>
        </w:rPr>
      </w:pPr>
    </w:p>
    <w:p w:rsidR="00991BD0" w:rsidRDefault="00991BD0" w:rsidP="00C447C2">
      <w:pPr>
        <w:rPr>
          <w:lang w:val="en-US"/>
        </w:rPr>
      </w:pPr>
    </w:p>
    <w:p w:rsidR="00991BD0" w:rsidRDefault="00991BD0" w:rsidP="00C447C2">
      <w:pPr>
        <w:rPr>
          <w:lang w:val="en-US"/>
        </w:rPr>
      </w:pPr>
    </w:p>
    <w:p w:rsidR="00991BD0" w:rsidRDefault="00991BD0" w:rsidP="00C447C2">
      <w:pPr>
        <w:rPr>
          <w:lang w:val="en-US"/>
        </w:rPr>
      </w:pPr>
    </w:p>
    <w:p w:rsidR="00991BD0" w:rsidRDefault="00991BD0" w:rsidP="00C447C2">
      <w:pPr>
        <w:rPr>
          <w:lang w:val="en-US"/>
        </w:rPr>
      </w:pPr>
    </w:p>
    <w:p w:rsidR="00991BD0" w:rsidRDefault="00991BD0" w:rsidP="00C447C2">
      <w:pPr>
        <w:rPr>
          <w:lang w:val="en-US"/>
        </w:rPr>
      </w:pPr>
    </w:p>
    <w:p w:rsidR="00991BD0" w:rsidRDefault="00991BD0" w:rsidP="00C447C2">
      <w:pPr>
        <w:rPr>
          <w:lang w:val="en-US"/>
        </w:rPr>
      </w:pPr>
    </w:p>
    <w:p w:rsidR="00991BD0" w:rsidRDefault="00991BD0" w:rsidP="00C447C2">
      <w:pPr>
        <w:rPr>
          <w:lang w:val="en-US"/>
        </w:rPr>
      </w:pPr>
    </w:p>
    <w:p w:rsidR="00C362C5" w:rsidRDefault="00C362C5" w:rsidP="00C447C2">
      <w:pPr>
        <w:rPr>
          <w:lang w:val="en-US"/>
        </w:rPr>
      </w:pPr>
    </w:p>
    <w:p w:rsidR="00C362C5" w:rsidRDefault="00C362C5" w:rsidP="00C447C2">
      <w:pPr>
        <w:rPr>
          <w:lang w:val="en-US"/>
        </w:rPr>
      </w:pPr>
    </w:p>
    <w:p w:rsidR="00FC2509" w:rsidRPr="00105C93" w:rsidRDefault="000013D6" w:rsidP="00701085">
      <w:r>
        <w:rPr>
          <w:noProof/>
          <w:lang w:val="en-US"/>
        </w:rPr>
        <w:lastRenderedPageBreak/>
        <mc:AlternateContent>
          <mc:Choice Requires="wps">
            <w:drawing>
              <wp:anchor distT="0" distB="0" distL="114300" distR="114300" simplePos="0" relativeHeight="251659264" behindDoc="0" locked="0" layoutInCell="1" allowOverlap="1">
                <wp:simplePos x="0" y="0"/>
                <wp:positionH relativeFrom="column">
                  <wp:posOffset>366395</wp:posOffset>
                </wp:positionH>
                <wp:positionV relativeFrom="paragraph">
                  <wp:posOffset>200660</wp:posOffset>
                </wp:positionV>
                <wp:extent cx="2124075" cy="0"/>
                <wp:effectExtent l="9525" t="8890" r="9525" b="10160"/>
                <wp:wrapNone/>
                <wp:docPr id="1" name="AutoShap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2407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9D878F" id="AutoShape 7" o:spid="_x0000_s1026" type="#_x0000_t32" style="position:absolute;margin-left:28.85pt;margin-top:15.8pt;width:167.2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"/>
            </w:pict>
          </mc:Fallback>
        </mc:AlternateContent>
      </w:r>
    </w:p>
    <w:p w:rsidR="00FC2509" w:rsidRPr="00C447C2" w:rsidRDefault="002F0FEE" w:rsidP="00C447C2">
      <w:pPr>
        <w:pStyle w:val="Thngtin"/>
      </w:pPr>
      <w:r>
        <w:t>Article i</w:t>
      </w:r>
      <w:r w:rsidR="004F4BB1" w:rsidRPr="00C447C2">
        <w:t xml:space="preserve">dentifier: </w:t>
      </w:r>
      <w:r w:rsidR="00FC2509" w:rsidRPr="00C447C2">
        <w:t>http://tckh.dlu.edu.vn/index.php/tckhdhdl/article/view/</w:t>
      </w:r>
      <w:r w:rsidR="00FC2509" w:rsidRPr="00C447C2">
        <w:rPr>
          <w:color w:val="FF0000"/>
        </w:rPr>
        <w:t>388</w:t>
      </w:r>
    </w:p>
    <w:p w:rsidR="00FC2509" w:rsidRPr="00C447C2" w:rsidRDefault="004F4BB1" w:rsidP="00C447C2">
      <w:pPr>
        <w:pStyle w:val="Thngtin"/>
      </w:pPr>
      <w:r w:rsidRPr="00C447C2">
        <w:t>Article type</w:t>
      </w:r>
      <w:r w:rsidR="00FC2509" w:rsidRPr="00C447C2">
        <w:t xml:space="preserve">: </w:t>
      </w:r>
      <w:r w:rsidR="00105C93" w:rsidRPr="00C447C2">
        <w:t>(</w:t>
      </w:r>
      <w:r w:rsidR="00ED2CF2" w:rsidRPr="00C447C2">
        <w:t>p</w:t>
      </w:r>
      <w:r w:rsidR="00FC2509" w:rsidRPr="00C447C2">
        <w:t>eer-reviewed</w:t>
      </w:r>
      <w:r w:rsidR="00105C93" w:rsidRPr="00C447C2">
        <w:t>) Full-length</w:t>
      </w:r>
      <w:r w:rsidR="00FC2509" w:rsidRPr="00C447C2">
        <w:t xml:space="preserve"> </w:t>
      </w:r>
      <w:r w:rsidR="00ED2CF2" w:rsidRPr="00C447C2">
        <w:rPr>
          <w:color w:val="FF0000"/>
        </w:rPr>
        <w:t>research a</w:t>
      </w:r>
      <w:r w:rsidR="00FC2509" w:rsidRPr="00C447C2">
        <w:rPr>
          <w:color w:val="FF0000"/>
        </w:rPr>
        <w:t>rticle</w:t>
      </w:r>
      <w:r w:rsidR="00077427" w:rsidRPr="00C447C2">
        <w:rPr>
          <w:color w:val="FF0000"/>
        </w:rPr>
        <w:t>/review article</w:t>
      </w:r>
    </w:p>
    <w:p w:rsidR="00FC2509" w:rsidRPr="00C447C2" w:rsidRDefault="00ED2CF2" w:rsidP="00C447C2">
      <w:pPr>
        <w:pStyle w:val="Thngtin"/>
      </w:pPr>
      <w:r w:rsidRPr="00C447C2">
        <w:t xml:space="preserve">Copyright © </w:t>
      </w:r>
      <w:r w:rsidRPr="00C447C2">
        <w:rPr>
          <w:color w:val="FF0000"/>
        </w:rPr>
        <w:t>2018</w:t>
      </w:r>
      <w:r w:rsidR="004F4BB1" w:rsidRPr="00C447C2">
        <w:t xml:space="preserve"> The a</w:t>
      </w:r>
      <w:r w:rsidRPr="00C447C2">
        <w:t>uthor(s).</w:t>
      </w:r>
      <w:r w:rsidR="00FC2509" w:rsidRPr="00C447C2">
        <w:t xml:space="preserve"> </w:t>
      </w:r>
    </w:p>
    <w:p w:rsidR="00FC2509" w:rsidRPr="00C447C2" w:rsidRDefault="004F4BB1" w:rsidP="00C447C2">
      <w:pPr>
        <w:pStyle w:val="Thngtin"/>
      </w:pPr>
      <w:r w:rsidRPr="00C447C2">
        <w:t>Licensing</w:t>
      </w:r>
      <w:r w:rsidR="00ED2CF2" w:rsidRPr="00C447C2">
        <w:t xml:space="preserve">: This </w:t>
      </w:r>
      <w:r w:rsidRPr="00C447C2">
        <w:t>article</w:t>
      </w:r>
      <w:r w:rsidR="00ED2CF2" w:rsidRPr="00C447C2">
        <w:t xml:space="preserve"> is licensed under a </w:t>
      </w:r>
      <w:hyperlink r:id="rId10" w:history="1">
        <w:r w:rsidR="00ED2CF2" w:rsidRPr="00C447C2">
          <w:rPr>
            <w:rStyle w:val="Hyperlink"/>
            <w:sz w:val="20"/>
          </w:rPr>
          <w:t>CC BY-NC-ND 4.0</w:t>
        </w:r>
      </w:hyperlink>
    </w:p>
    <w:p w:rsidR="00FC2509" w:rsidRPr="00105C93" w:rsidRDefault="00FC2509" w:rsidP="00105C93">
      <w:pPr>
        <w:spacing w:after="120"/>
        <w:ind w:firstLine="0"/>
        <w:rPr>
          <w:sz w:val="20"/>
          <w:lang w:val="en-US"/>
        </w:rPr>
      </w:pPr>
      <w:r w:rsidRPr="00105C93">
        <w:rPr>
          <w:sz w:val="20"/>
          <w:lang w:val="en-US"/>
        </w:rPr>
        <w:br w:type="page"/>
      </w:r>
    </w:p>
    <w:p w:rsidR="0029773D" w:rsidRDefault="00CF0DF6" w:rsidP="00547102">
      <w:pPr>
        <w:pStyle w:val="Mccp1"/>
        <w:rPr>
          <w:rFonts w:hint="eastAsia"/>
        </w:rPr>
      </w:pPr>
      <w:r>
        <w:lastRenderedPageBreak/>
        <w:t>1.</w:t>
      </w:r>
      <w:r>
        <w:tab/>
      </w:r>
      <w:r w:rsidR="00283D5F">
        <w:t>GIỚI THIỆ</w:t>
      </w:r>
      <w:r w:rsidR="00A738AB">
        <w:t>U</w:t>
      </w:r>
    </w:p>
    <w:p w:rsidR="0024349C" w:rsidRDefault="00977460" w:rsidP="00B17B20">
      <w:r w:rsidRPr="00977460">
        <w:t>Thông thường, tốc độ quay của một động cơ điện một chiều tỷ lệ với điện áp đặt vào nó, và ngẫu lực quay tỷ lệ với dòng điện</w:t>
      </w:r>
      <w:r w:rsidR="006A3278">
        <w:t>.</w:t>
      </w:r>
      <w:r w:rsidR="00311D13">
        <w:t xml:space="preserve"> </w:t>
      </w:r>
      <w:r w:rsidRPr="00977460">
        <w:t xml:space="preserve">Điều khiển tốc độ của động cơ có thể </w:t>
      </w:r>
      <w:r>
        <w:t xml:space="preserve">thực hiện </w:t>
      </w:r>
      <w:r w:rsidRPr="00977460">
        <w:t>bằng cách điều khiển các điểm chia điện áp</w:t>
      </w:r>
      <w:r>
        <w:t xml:space="preserve">. </w:t>
      </w:r>
      <w:r w:rsidRPr="00977460">
        <w:t>Điện áp tác dụng có thể thay đổi bằng cách xen vào mạch một điện trở nối tiếp hoặc sử dụng một thiết bị điện tử điều khiển kiểu chuyển mạch</w:t>
      </w:r>
      <w:r>
        <w:t xml:space="preserve">. </w:t>
      </w:r>
      <w:r w:rsidRPr="00977460">
        <w:t>Trong một mạch điện gọi là mạch băm điện áp, điện áp trung bình đặt vào động cơ thay đổi bằng cách chuyển mạch nguồn cung cấp thật nhanh. Khi tỷ lệ thời gian "</w:t>
      </w:r>
      <w:r>
        <w:t>ON</w:t>
      </w:r>
      <w:r w:rsidRPr="00977460">
        <w:t xml:space="preserve">" </w:t>
      </w:r>
      <w:r>
        <w:t>chia</w:t>
      </w:r>
      <w:r w:rsidRPr="00977460">
        <w:t xml:space="preserve"> thời gian "</w:t>
      </w:r>
      <w:r>
        <w:t>OFF</w:t>
      </w:r>
      <w:r w:rsidRPr="00977460">
        <w:t>" thay đổi sẽ làm thay đổi điện áp trung bình. Tỷ lệ phần trăm thời gian "</w:t>
      </w:r>
      <w:r>
        <w:t>ON</w:t>
      </w:r>
      <w:r w:rsidRPr="00977460">
        <w:t>" trong một chu kỳ chuyển mạch nhân với điện áp cấp nguồn sẽ cho điện áp trung bình đặt vào động cơ. Như vậy với điện áp nguồn cung cấp là 100V, và tỷ lệ thời gian ON là 25% thì điện áp trung bình là 25V. Trong thời gian "O</w:t>
      </w:r>
      <w:r>
        <w:t>FF</w:t>
      </w:r>
      <w:r w:rsidRPr="00977460">
        <w:t>", điện áp cảm ứng của phần ứng sẽ làm cho dòng điện không bị gián đoạn</w:t>
      </w:r>
      <w:r>
        <w:t xml:space="preserve"> thông</w:t>
      </w:r>
      <w:r w:rsidRPr="00977460">
        <w:t xml:space="preserve"> qua một </w:t>
      </w:r>
      <w:r>
        <w:t>Diode (đi ốt)</w:t>
      </w:r>
      <w:r w:rsidRPr="00977460">
        <w:t xml:space="preserve"> gọi là </w:t>
      </w:r>
      <w:r>
        <w:t>Diode</w:t>
      </w:r>
      <w:r w:rsidRPr="00977460">
        <w:t xml:space="preserve"> phi hồi, nối song song với động cơ. Tại thời điểm này, dòng điện của mạch cung cấp sẽ bằng </w:t>
      </w:r>
      <w:r>
        <w:t>0</w:t>
      </w:r>
      <w:r w:rsidRPr="00977460">
        <w:t xml:space="preserve"> trong khi dòng điện qua động cơ vẫn </w:t>
      </w:r>
      <w:r>
        <w:t>&gt; 0</w:t>
      </w:r>
      <w:r w:rsidRPr="00977460">
        <w:t xml:space="preserve"> và dòng trung bình của động cơ vẫn luôn lớn hơn dòng điện trong mạch cung cấp, trừ khi tỷ lệ thời gian "</w:t>
      </w:r>
      <w:r>
        <w:t>ON</w:t>
      </w:r>
      <w:r w:rsidRPr="00977460">
        <w:t xml:space="preserve">" đạt đến 100%. </w:t>
      </w:r>
      <w:r>
        <w:t>Tại thời điểm</w:t>
      </w:r>
      <w:r w:rsidRPr="00977460">
        <w:t xml:space="preserve"> này, dòng qua động cơ và dòng cung cấp bằng nhau. Mạch đóng cắt tức thời này ít bị tổn hao năng lượng hơn mạch dùng điện trở. Phương pháp này gọi là phương pháp điều khiển kiểu điều biến độ rộng xung (Pulse Width Modulation, or PWM), và thường được điều khiển bằng vi xử lý.</w:t>
      </w:r>
      <w:r>
        <w:t xml:space="preserve"> Khi sử dụng giải thuật PWM để điều khiển tốc độ động cơ cần lưu ý sử dụng tần số thấp</w:t>
      </w:r>
      <w:r w:rsidR="00880F2D">
        <w:t xml:space="preserve"> sẽ cho kết quả điều khiển cao hơn</w:t>
      </w:r>
      <w:r>
        <w:t xml:space="preserve"> do </w:t>
      </w:r>
      <w:r w:rsidR="00880F2D">
        <w:t xml:space="preserve">đặc điểm của đa số động cơ hoạt động ở dải tần thấp </w:t>
      </w:r>
      <w:r w:rsidR="00880F2D">
        <w:fldChar w:fldCharType="begin" w:fldLock="1"/>
      </w:r>
      <w:r w:rsidR="006D2EC2">
        <w:instrText>ADDIN CSL_CITATION {"citationItems":[{"id":"ITEM-1","itemData":{"DOI":"10.17148/IJARCCE.2016.5478","author":[{"dropping-particle":"","family":"Raza","given":"Khan Masoom","non-dropping-particle":"","parse-names":false,"suffix":""},{"dropping-particle":"","family":"Kamil","given":"Mohd","non-dropping-particle":"","parse-names":false,"suffix":""},{"dropping-particle":"","family":"Kumar","given":"Pushpendra","non-dropping-particle":"","parse-names":false,"suffix":""}],"id":"ITEM-1","issue":"4","issued":{"date-parts":[["2016"]]},"page":"307-309","title":"Ijarcce 78","type":"article-journal","volume":"5"},"uris":["http://www.mendeley.com/documents/?uuid=f9f6ff78-2ea4-4c06-bbf8-798c572feccd"]}],"mendeley":{"formattedCitation":"(Raza, Kamil, &amp; Kumar, 2016)","manualFormatting":"(Raza et al, 2016)","plainTextFormattedCitation":"(Raza, Kamil, &amp; Kumar, 2016)","previouslyFormattedCitation":"(Raza, Kamil, &amp; Kumar, 2016)"},"properties":{"noteIndex":0},"schema":"https://github.com/citation-style-language/schema/raw/master/csl-citation.json"}</w:instrText>
      </w:r>
      <w:r w:rsidR="00880F2D">
        <w:fldChar w:fldCharType="separate"/>
      </w:r>
      <w:r w:rsidR="00880F2D">
        <w:rPr>
          <w:noProof/>
        </w:rPr>
        <w:t>(Raza et al</w:t>
      </w:r>
      <w:r w:rsidR="00880F2D" w:rsidRPr="00880F2D">
        <w:rPr>
          <w:noProof/>
        </w:rPr>
        <w:t>, 2016)</w:t>
      </w:r>
      <w:r w:rsidR="00880F2D">
        <w:fldChar w:fldCharType="end"/>
      </w:r>
      <w:r w:rsidR="00880F2D">
        <w:t xml:space="preserve">. </w:t>
      </w:r>
      <w:r w:rsidR="00073083">
        <w:t>Hình 1 biểu diễn dạng sóng của các chu kỳ khác nhau 10%, 50% và 90%. Với dạng sóng ở chu kỳ 10% thì thời gian OFF chiếm 90% trong toàn bộ chu kỳ. Các xung này sẽ gửi tới bộ điều khiển thông qua đó sẽ điều khiển tốc độ của động cơ theo ý muốn.</w:t>
      </w:r>
      <w:r w:rsidR="001863B8">
        <w:t xml:space="preserve"> </w:t>
      </w:r>
    </w:p>
    <w:p w:rsidR="00B20187" w:rsidRDefault="00B20187" w:rsidP="00B20187">
      <w:pPr>
        <w:ind w:firstLine="0"/>
        <w:jc w:val="center"/>
      </w:pPr>
      <w:r>
        <w:rPr>
          <w:noProof/>
          <w:lang w:val="en-US"/>
        </w:rPr>
        <w:drawing>
          <wp:inline distT="0" distB="0" distL="0" distR="0" wp14:anchorId="762F162E" wp14:editId="0772C8B1">
            <wp:extent cx="4362450" cy="2958691"/>
            <wp:effectExtent l="19050" t="19050" r="19050" b="133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uls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5267" cy="2967384"/>
                    </a:xfrm>
                    <a:prstGeom prst="rect">
                      <a:avLst/>
                    </a:prstGeom>
                    <a:ln>
                      <a:solidFill>
                        <a:schemeClr val="tx1"/>
                      </a:solidFill>
                    </a:ln>
                  </pic:spPr>
                </pic:pic>
              </a:graphicData>
            </a:graphic>
          </wp:inline>
        </w:drawing>
      </w:r>
    </w:p>
    <w:p w:rsidR="00B20187" w:rsidRDefault="00B20187" w:rsidP="00B20187">
      <w:pPr>
        <w:pStyle w:val="HinhNote"/>
        <w:ind w:firstLine="0"/>
      </w:pPr>
      <w:r>
        <w:t xml:space="preserve">Hình </w:t>
      </w:r>
      <w:r>
        <w:fldChar w:fldCharType="begin"/>
      </w:r>
      <w:r>
        <w:instrText xml:space="preserve"> SEQ Hình \* ARABIC </w:instrText>
      </w:r>
      <w:r>
        <w:fldChar w:fldCharType="separate"/>
      </w:r>
      <w:r w:rsidR="009404ED">
        <w:rPr>
          <w:noProof/>
        </w:rPr>
        <w:t>1</w:t>
      </w:r>
      <w:r>
        <w:fldChar w:fldCharType="end"/>
      </w:r>
      <w:r>
        <w:t>. Dạng sóng của các chu kỳ khác nhau</w:t>
      </w:r>
    </w:p>
    <w:p w:rsidR="008A0BD4" w:rsidRPr="008A0BD4" w:rsidRDefault="008A0BD4" w:rsidP="008A0BD4">
      <w:pPr>
        <w:pStyle w:val="HinhNote"/>
        <w:jc w:val="both"/>
        <w:rPr>
          <w:b w:val="0"/>
        </w:rPr>
      </w:pPr>
      <w:r w:rsidRPr="008A0BD4">
        <w:rPr>
          <w:b w:val="0"/>
        </w:rPr>
        <w:t>Máy chủ cục bộ</w:t>
      </w:r>
      <w:r>
        <w:rPr>
          <w:b w:val="0"/>
        </w:rPr>
        <w:t xml:space="preserve"> (Local Server)</w:t>
      </w:r>
      <w:r w:rsidRPr="008A0BD4">
        <w:rPr>
          <w:b w:val="0"/>
        </w:rPr>
        <w:t xml:space="preserve"> được sử dụng là XAMPP cho phép sử dụng công cụ phần mềm phpMyAdmin được viết trên PHP và </w:t>
      </w:r>
      <w:r>
        <w:rPr>
          <w:b w:val="0"/>
        </w:rPr>
        <w:t>thông qua máy chủ này sẽ kết nối trực tiếp với thiết bị điều khiển động cơ điện một chiều</w:t>
      </w:r>
      <w:r w:rsidRPr="008A0BD4">
        <w:rPr>
          <w:b w:val="0"/>
        </w:rPr>
        <w:t>.</w:t>
      </w:r>
      <w:r w:rsidR="009F2CAE">
        <w:rPr>
          <w:b w:val="0"/>
        </w:rPr>
        <w:t xml:space="preserve"> </w:t>
      </w:r>
    </w:p>
    <w:p w:rsidR="00283D5F" w:rsidRDefault="00CF0DF6" w:rsidP="00547102">
      <w:pPr>
        <w:pStyle w:val="Mccp1"/>
        <w:rPr>
          <w:rFonts w:hint="eastAsia"/>
        </w:rPr>
      </w:pPr>
      <w:r>
        <w:lastRenderedPageBreak/>
        <w:t>2.</w:t>
      </w:r>
      <w:r>
        <w:tab/>
      </w:r>
      <w:r w:rsidR="001863B8">
        <w:t>VẬT LIỆU VÀ PHƯƠNG PHÁP NGHIÊN CỨU</w:t>
      </w:r>
    </w:p>
    <w:p w:rsidR="001863B8" w:rsidRDefault="001863B8" w:rsidP="00D140C4">
      <w:pPr>
        <w:pStyle w:val="Mccp1"/>
        <w:rPr>
          <w:rFonts w:ascii="Times New Roman" w:hAnsi="Times New Roman"/>
          <w:b w:val="0"/>
          <w:caps w:val="0"/>
          <w:szCs w:val="20"/>
          <w:lang w:val="en-GB"/>
        </w:rPr>
      </w:pPr>
      <w:r w:rsidRPr="001863B8">
        <w:rPr>
          <w:rFonts w:ascii="Times New Roman" w:hAnsi="Times New Roman"/>
          <w:b w:val="0"/>
          <w:caps w:val="0"/>
          <w:szCs w:val="20"/>
          <w:lang w:val="en-GB"/>
        </w:rPr>
        <w:t xml:space="preserve">Như đã đề cập, mô hình điều khiển bắt đầu với module điều khiển động cơ điện một chiều. Giá trị điều khiển được </w:t>
      </w:r>
      <w:r w:rsidR="009F2CAE">
        <w:rPr>
          <w:rFonts w:ascii="Times New Roman" w:hAnsi="Times New Roman"/>
          <w:b w:val="0"/>
          <w:caps w:val="0"/>
          <w:szCs w:val="20"/>
          <w:lang w:val="en-GB"/>
        </w:rPr>
        <w:t>thực hiện từ một thiết bị khác lớp với máy chủ web được kết nối trực tiếp với modue điều khiển.</w:t>
      </w:r>
      <w:r w:rsidRPr="001863B8">
        <w:rPr>
          <w:rFonts w:ascii="Times New Roman" w:hAnsi="Times New Roman"/>
          <w:b w:val="0"/>
          <w:caps w:val="0"/>
          <w:szCs w:val="20"/>
          <w:lang w:val="en-GB"/>
        </w:rPr>
        <w:t xml:space="preserve"> </w:t>
      </w:r>
      <w:r w:rsidR="009F2CAE">
        <w:rPr>
          <w:rFonts w:ascii="Times New Roman" w:hAnsi="Times New Roman"/>
          <w:b w:val="0"/>
          <w:caps w:val="0"/>
          <w:szCs w:val="20"/>
          <w:lang w:val="en-GB"/>
        </w:rPr>
        <w:t>T</w:t>
      </w:r>
      <w:r w:rsidRPr="001863B8">
        <w:rPr>
          <w:rFonts w:ascii="Times New Roman" w:hAnsi="Times New Roman"/>
          <w:b w:val="0"/>
          <w:caps w:val="0"/>
          <w:szCs w:val="20"/>
          <w:lang w:val="en-GB"/>
        </w:rPr>
        <w:t xml:space="preserve">ín hiệu điều khiển sau khi được thực thi sẽ gửi về </w:t>
      </w:r>
      <w:r w:rsidR="009F2CAE">
        <w:rPr>
          <w:rFonts w:ascii="Times New Roman" w:hAnsi="Times New Roman"/>
          <w:b w:val="0"/>
          <w:caps w:val="0"/>
          <w:szCs w:val="20"/>
          <w:lang w:val="en-GB"/>
        </w:rPr>
        <w:t>máy chủ web</w:t>
      </w:r>
      <w:r w:rsidRPr="001863B8">
        <w:rPr>
          <w:rFonts w:ascii="Times New Roman" w:hAnsi="Times New Roman"/>
          <w:b w:val="0"/>
          <w:caps w:val="0"/>
          <w:szCs w:val="20"/>
          <w:lang w:val="en-GB"/>
        </w:rPr>
        <w:t xml:space="preserve"> để kiểm tra kết quả thực hiệ</w:t>
      </w:r>
      <w:r w:rsidR="009F2CAE">
        <w:rPr>
          <w:rFonts w:ascii="Times New Roman" w:hAnsi="Times New Roman"/>
          <w:b w:val="0"/>
          <w:caps w:val="0"/>
          <w:szCs w:val="20"/>
          <w:lang w:val="en-GB"/>
        </w:rPr>
        <w:t>n.</w:t>
      </w:r>
      <w:r w:rsidR="00D140C4">
        <w:rPr>
          <w:rFonts w:ascii="Times New Roman" w:hAnsi="Times New Roman"/>
          <w:b w:val="0"/>
          <w:caps w:val="0"/>
          <w:szCs w:val="20"/>
          <w:lang w:val="en-GB"/>
        </w:rPr>
        <w:t xml:space="preserve"> Mô hình sẽ bao gồm 2 thành phần: (1) </w:t>
      </w:r>
      <w:r w:rsidR="00D140C4" w:rsidRPr="00D140C4">
        <w:rPr>
          <w:rFonts w:ascii="Times New Roman" w:hAnsi="Times New Roman"/>
          <w:b w:val="0"/>
          <w:caps w:val="0"/>
          <w:szCs w:val="20"/>
          <w:lang w:val="en-GB"/>
        </w:rPr>
        <w:t xml:space="preserve">Server side </w:t>
      </w:r>
      <w:r w:rsidR="00D140C4">
        <w:rPr>
          <w:rFonts w:ascii="Times New Roman" w:hAnsi="Times New Roman"/>
          <w:b w:val="0"/>
          <w:caps w:val="0"/>
          <w:szCs w:val="20"/>
          <w:lang w:val="en-GB"/>
        </w:rPr>
        <w:t>và (2) U</w:t>
      </w:r>
      <w:r w:rsidR="00D140C4" w:rsidRPr="00D140C4">
        <w:rPr>
          <w:rFonts w:ascii="Times New Roman" w:hAnsi="Times New Roman"/>
          <w:b w:val="0"/>
          <w:caps w:val="0"/>
          <w:szCs w:val="20"/>
          <w:lang w:val="en-GB"/>
        </w:rPr>
        <w:t>ser side</w:t>
      </w:r>
      <w:r w:rsidR="00D140C4">
        <w:rPr>
          <w:rFonts w:ascii="Times New Roman" w:hAnsi="Times New Roman"/>
          <w:b w:val="0"/>
          <w:caps w:val="0"/>
          <w:szCs w:val="20"/>
          <w:lang w:val="en-GB"/>
        </w:rPr>
        <w:t xml:space="preserve">. Phần Server sẽ nhận các thao tác xử lý từ User và phản hồi kết quả xử lý về cho User. </w:t>
      </w:r>
    </w:p>
    <w:p w:rsidR="009F2CAE" w:rsidRDefault="003705E1" w:rsidP="009F2CAE">
      <w:pPr>
        <w:pStyle w:val="Mccp1"/>
        <w:jc w:val="center"/>
        <w:rPr>
          <w:rFonts w:ascii="Times New Roman" w:hAnsi="Times New Roman"/>
          <w:b w:val="0"/>
          <w:caps w:val="0"/>
          <w:szCs w:val="20"/>
          <w:lang w:val="en-GB"/>
        </w:rPr>
      </w:pPr>
      <w:r>
        <w:rPr>
          <w:rFonts w:ascii="Times New Roman" w:hAnsi="Times New Roman"/>
          <w:b w:val="0"/>
          <w:caps w:val="0"/>
          <w:noProof/>
          <w:szCs w:val="20"/>
        </w:rPr>
        <mc:AlternateContent>
          <mc:Choice Requires="wpg">
            <w:drawing>
              <wp:inline distT="0" distB="0" distL="0" distR="0" wp14:anchorId="5989EA04" wp14:editId="1AE392BE">
                <wp:extent cx="5617028" cy="1405281"/>
                <wp:effectExtent l="0" t="0" r="3175" b="4445"/>
                <wp:docPr id="12" name="Group 12"/>
                <wp:cNvGraphicFramePr/>
                <a:graphic xmlns:a="http://schemas.openxmlformats.org/drawingml/2006/main">
                  <a:graphicData uri="http://schemas.microsoft.com/office/word/2010/wordprocessingGroup">
                    <wpg:wgp>
                      <wpg:cNvGrpSpPr/>
                      <wpg:grpSpPr>
                        <a:xfrm>
                          <a:off x="0" y="0"/>
                          <a:ext cx="5617028" cy="1405281"/>
                          <a:chOff x="0" y="0"/>
                          <a:chExt cx="5943600" cy="1509263"/>
                        </a:xfrm>
                      </wpg:grpSpPr>
                      <wpg:grpSp>
                        <wpg:cNvPr id="10" name="Group 10"/>
                        <wpg:cNvGrpSpPr/>
                        <wpg:grpSpPr>
                          <a:xfrm>
                            <a:off x="327804" y="1147313"/>
                            <a:ext cx="4217670" cy="361950"/>
                            <a:chOff x="0" y="0"/>
                            <a:chExt cx="4217706" cy="361962"/>
                          </a:xfrm>
                        </wpg:grpSpPr>
                        <wps:wsp>
                          <wps:cNvPr id="6" name="Text Box 6"/>
                          <wps:cNvSpPr txBox="1"/>
                          <wps:spPr>
                            <a:xfrm>
                              <a:off x="0" y="17253"/>
                              <a:ext cx="431321"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7932" w:rsidRPr="00427932" w:rsidRDefault="00427932" w:rsidP="00427932">
                                <w:pPr>
                                  <w:ind w:firstLine="0"/>
                                  <w:rPr>
                                    <w:color w:val="FF0000"/>
                                    <w:lang w:val="en-US"/>
                                  </w:rPr>
                                </w:pPr>
                                <w:r w:rsidRPr="00427932">
                                  <w:rPr>
                                    <w:color w:val="FF0000"/>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Text Box 7"/>
                          <wps:cNvSpPr txBox="1"/>
                          <wps:spPr>
                            <a:xfrm>
                              <a:off x="1475117" y="0"/>
                              <a:ext cx="404830"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7932" w:rsidRPr="00427932" w:rsidRDefault="00427932" w:rsidP="00427932">
                                <w:pPr>
                                  <w:ind w:firstLine="0"/>
                                  <w:rPr>
                                    <w:color w:val="FF0000"/>
                                    <w:lang w:val="en-US"/>
                                  </w:rPr>
                                </w:pPr>
                                <w:r w:rsidRPr="00427932">
                                  <w:rPr>
                                    <w:color w:val="FF0000"/>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3778370" y="103517"/>
                              <a:ext cx="439336" cy="2584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27932" w:rsidRPr="00427932" w:rsidRDefault="00427932" w:rsidP="00427932">
                                <w:pPr>
                                  <w:ind w:firstLine="0"/>
                                  <w:rPr>
                                    <w:color w:val="FF0000"/>
                                    <w:lang w:val="en-US"/>
                                  </w:rPr>
                                </w:pPr>
                                <w:r w:rsidRPr="00427932">
                                  <w:rPr>
                                    <w:color w:val="FF0000"/>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pic:pic xmlns:pic="http://schemas.openxmlformats.org/drawingml/2006/picture">
                        <pic:nvPicPr>
                          <pic:cNvPr id="8" name="Picture 19"/>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1200150"/>
                          </a:xfrm>
                          <a:prstGeom prst="rect">
                            <a:avLst/>
                          </a:prstGeom>
                          <a:noFill/>
                          <a:ln w="9525">
                            <a:noFill/>
                            <a:miter lim="800000"/>
                            <a:headEnd/>
                            <a:tailEnd/>
                          </a:ln>
                        </pic:spPr>
                      </pic:pic>
                    </wpg:wgp>
                  </a:graphicData>
                </a:graphic>
              </wp:inline>
            </w:drawing>
          </mc:Choice>
          <mc:Fallback>
            <w:pict>
              <v:group w14:anchorId="5989EA04" id="Group 12" o:spid="_x0000_s1026" style="width:442.3pt;height:110.65pt;mso-position-horizontal-relative:char;mso-position-vertical-relative:line" coordsize="59436,150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">
                <v:group id="Group 10" o:spid="_x0000_s1027" style="position:absolute;left:3278;top:11473;width:42176;height:3619" coordsize="42177,361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09whrFAAAA2wAA&#10;AA8AAAAAAAAAAAAAAAAAqgIAAGRycy9kb3ducmV2LnhtbFBLBQYAAAAABAAEAPoAAACcAwAAAAA=&#10;">
                  <v:shapetype id="_x0000_t202" coordsize="21600,21600" o:spt="202" path="m,l,21600r21600,l21600,xe">
                    <v:stroke joinstyle="miter"/>
                    <v:path gradientshapeok="t" o:connecttype="rect"/>
                  </v:shapetype>
                  <v:shape id="Text Box 6" o:spid="_x0000_s1028" type="#_x0000_t202" style="position:absolute;top:172;width:4313;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B9OMUA&#10;AADaAAAADwAAAGRycy9kb3ducmV2LnhtbESPT2vCQBTE70K/w/IK3symQoOkWUUCYin2oM2lt9fs&#10;yx+afRuzW5P203cFweMwM79hss1kOnGhwbWWFTxFMQji0uqWawXFx26xAuE8ssbOMin4JQeb9cMs&#10;w1TbkY90OflaBAi7FBU03veplK5syKCLbE8cvMoOBn2QQy31gGOAm04u4ziRBlsOCw32lDdUfp9+&#10;jIK3fPeOx6+lWf11+f5Qbftz8fms1Pxx2r6A8DT5e/jWftUKErheCTdAr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sH04xQAAANoAAAAPAAAAAAAAAAAAAAAAAJgCAABkcnMv&#10;ZG93bnJldi54bWxQSwUGAAAAAAQABAD1AAAAigMAAAAA&#10;" filled="f" stroked="f" strokeweight=".5pt">
                    <v:textbox>
                      <w:txbxContent>
                        <w:p w:rsidR="00427932" w:rsidRPr="00427932" w:rsidRDefault="00427932" w:rsidP="00427932">
                          <w:pPr>
                            <w:ind w:firstLine="0"/>
                            <w:rPr>
                              <w:color w:val="FF0000"/>
                              <w:lang w:val="en-US"/>
                            </w:rPr>
                          </w:pPr>
                          <w:r w:rsidRPr="00427932">
                            <w:rPr>
                              <w:color w:val="FF0000"/>
                              <w:lang w:val="en-US"/>
                            </w:rPr>
                            <w:t>(a)</w:t>
                          </w:r>
                        </w:p>
                      </w:txbxContent>
                    </v:textbox>
                  </v:shape>
                  <v:shape id="Text Box 7" o:spid="_x0000_s1029" type="#_x0000_t202" style="position:absolute;left:14751;width:4048;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427932" w:rsidRPr="00427932" w:rsidRDefault="00427932" w:rsidP="00427932">
                          <w:pPr>
                            <w:ind w:firstLine="0"/>
                            <w:rPr>
                              <w:color w:val="FF0000"/>
                              <w:lang w:val="en-US"/>
                            </w:rPr>
                          </w:pPr>
                          <w:r w:rsidRPr="00427932">
                            <w:rPr>
                              <w:color w:val="FF0000"/>
                              <w:lang w:val="en-US"/>
                            </w:rPr>
                            <w:t>(b)</w:t>
                          </w:r>
                        </w:p>
                      </w:txbxContent>
                    </v:textbox>
                  </v:shape>
                  <v:shape id="Text Box 9" o:spid="_x0000_s1030" type="#_x0000_t202" style="position:absolute;left:37783;top:1035;width:4394;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pSsMA&#10;AADaAAAADwAAAGRycy9kb3ducmV2LnhtbESPT4vCMBTE7wt+h/CEva2pgqLVKFKQlUUP/rl4ezbP&#10;tti81Car1U9vBMHjMDO/YSazxpTiSrUrLCvodiIQxKnVBWcK9rvFzxCE88gaS8uk4E4OZtPW1wRj&#10;bW+8oevWZyJA2MWoIPe+iqV0aU4GXcdWxME72dqgD7LOpK7xFuCmlL0oGkiDBYeFHCtKckrP23+j&#10;4C9ZrHFz7Jnho0x+V6d5ddkf+kp9t5v5GISnxn/C7/ZSKxjB60q4AXL6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pSsMAAADaAAAADwAAAAAAAAAAAAAAAACYAgAAZHJzL2Rv&#10;d25yZXYueG1sUEsFBgAAAAAEAAQA9QAAAIgDAAAAAA==&#10;" filled="f" stroked="f" strokeweight=".5pt">
                    <v:textbox>
                      <w:txbxContent>
                        <w:p w:rsidR="00427932" w:rsidRPr="00427932" w:rsidRDefault="00427932" w:rsidP="00427932">
                          <w:pPr>
                            <w:ind w:firstLine="0"/>
                            <w:rPr>
                              <w:color w:val="FF0000"/>
                              <w:lang w:val="en-US"/>
                            </w:rPr>
                          </w:pPr>
                          <w:r w:rsidRPr="00427932">
                            <w:rPr>
                              <w:color w:val="FF0000"/>
                              <w:lang w:val="en-US"/>
                            </w:rPr>
                            <w:t>(c)</w:t>
                          </w:r>
                        </w:p>
                      </w:txbxContent>
                    </v:textbox>
                  </v:shape>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9" o:spid="_x0000_s1031" type="#_x0000_t75" style="position:absolute;width:59436;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fJ1cDBAAAA2gAAAA8AAABkcnMvZG93bnJldi54bWxET8uKwjAU3QvzD+EOzEZsOrMoUk3FEUVx&#10;QPCBuLw017ba3JQmav17sxhweTjv8aQztbhT6yrLCr6jGARxbnXFhYLDfjEYgnAeWWNtmRQ8ycEk&#10;++iNMdX2wVu673whQgi7FBWU3jeplC4vyaCLbEMcuLNtDfoA20LqFh8h3NTyJ44TabDi0FBiQ7OS&#10;8uvuZhSs9d/8cppvktnh6E56uabuN+kr9fXZTUcgPHX+Lf53r7SCsDVcCTdAZi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fJ1cDBAAAA2gAAAA8AAAAAAAAAAAAAAAAAnwIA&#10;AGRycy9kb3ducmV2LnhtbFBLBQYAAAAABAAEAPcAAACNAwAAAAA=&#10;">
                  <v:imagedata r:id="rId13" o:title=""/>
                  <v:path arrowok="t"/>
                </v:shape>
                <w10:anchorlock/>
              </v:group>
            </w:pict>
          </mc:Fallback>
        </mc:AlternateContent>
      </w:r>
    </w:p>
    <w:p w:rsidR="009F2CAE" w:rsidRDefault="009F2CAE" w:rsidP="009F2CAE">
      <w:pPr>
        <w:pStyle w:val="HinhNote"/>
        <w:ind w:firstLine="0"/>
      </w:pPr>
      <w:r>
        <w:t xml:space="preserve">Hình 2. </w:t>
      </w:r>
      <w:r w:rsidRPr="009F2CAE">
        <w:t>Mô hình điều khiển tổng quát</w:t>
      </w:r>
    </w:p>
    <w:p w:rsidR="009F2CAE" w:rsidRDefault="009F2CAE" w:rsidP="009F2CAE">
      <w:pPr>
        <w:pStyle w:val="Ngun"/>
      </w:pPr>
      <w:r w:rsidRPr="009F2CAE">
        <w:t>Mô hình điều khiển được thể hiện thông qua hình</w:t>
      </w:r>
      <w:r>
        <w:t xml:space="preserve"> 2</w:t>
      </w:r>
      <w:r w:rsidRPr="009F2CAE">
        <w:t>. Trong đó, (a) là các thiết bị dùng để điều khiể</w:t>
      </w:r>
      <w:r w:rsidR="00427932">
        <w:t>n</w:t>
      </w:r>
      <w:r w:rsidRPr="009F2CAE">
        <w:t xml:space="preserve">. (b) là </w:t>
      </w:r>
      <w:r w:rsidR="00427932">
        <w:t>Webserver</w:t>
      </w:r>
      <w:r w:rsidRPr="009F2CAE">
        <w:t xml:space="preserve"> dùng để liên kết với module điều khiển (c) thông qua UART. Trong đó, (c) bao gồm bộ vi điều khiển dùng để điều khiển DC motor thông qua </w:t>
      </w:r>
      <w:r w:rsidR="004202AA">
        <w:t xml:space="preserve">mạch </w:t>
      </w:r>
      <w:r w:rsidRPr="009F2CAE">
        <w:t>cầu H.</w:t>
      </w:r>
    </w:p>
    <w:p w:rsidR="0029773D" w:rsidRPr="009D5F52" w:rsidRDefault="00283D5F" w:rsidP="00283D5F">
      <w:pPr>
        <w:pStyle w:val="Mccp2"/>
        <w:rPr>
          <w:rFonts w:hint="eastAsia"/>
        </w:rPr>
      </w:pPr>
      <w:r>
        <w:t xml:space="preserve"> </w:t>
      </w:r>
      <w:r w:rsidR="00C70E1F">
        <w:t>2.1.</w:t>
      </w:r>
      <w:r w:rsidR="00C70E1F">
        <w:tab/>
      </w:r>
      <w:r w:rsidR="00BD1CD3">
        <w:t>Web</w:t>
      </w:r>
      <w:r w:rsidR="00732047">
        <w:t xml:space="preserve"> S</w:t>
      </w:r>
      <w:r w:rsidR="00BD1CD3">
        <w:t>erver</w:t>
      </w:r>
    </w:p>
    <w:p w:rsidR="003705E1" w:rsidRDefault="003705E1" w:rsidP="003705E1">
      <w:pPr>
        <w:ind w:firstLine="0"/>
      </w:pPr>
      <w:r>
        <w:rPr>
          <w:noProof/>
          <w:lang w:val="en-US"/>
        </w:rPr>
        <w:drawing>
          <wp:inline distT="0" distB="0" distL="0" distR="0" wp14:anchorId="27813D18" wp14:editId="241192CB">
            <wp:extent cx="5474525" cy="1516041"/>
            <wp:effectExtent l="57150" t="57150" r="107315" b="1225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dodieukhi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0788" cy="1517775"/>
                    </a:xfrm>
                    <a:prstGeom prst="rect">
                      <a:avLst/>
                    </a:prstGeom>
                    <a:ln w="3175" cap="sq">
                      <a:solidFill>
                        <a:srgbClr val="002060"/>
                      </a:solidFill>
                      <a:prstDash val="solid"/>
                      <a:miter lim="800000"/>
                    </a:ln>
                    <a:effectLst>
                      <a:outerShdw blurRad="50800" dist="38100" dir="2700000" algn="tl" rotWithShape="0">
                        <a:srgbClr val="000000">
                          <a:alpha val="43000"/>
                        </a:srgbClr>
                      </a:outerShdw>
                    </a:effectLst>
                  </pic:spPr>
                </pic:pic>
              </a:graphicData>
            </a:graphic>
          </wp:inline>
        </w:drawing>
      </w:r>
    </w:p>
    <w:p w:rsidR="003705E1" w:rsidRDefault="003705E1" w:rsidP="003705E1">
      <w:pPr>
        <w:pStyle w:val="HinhNote"/>
        <w:ind w:firstLine="0"/>
      </w:pPr>
      <w:r>
        <w:t xml:space="preserve">Hình 2. </w:t>
      </w:r>
      <w:r w:rsidRPr="009F2CAE">
        <w:t>Mô hình</w:t>
      </w:r>
      <w:r>
        <w:t xml:space="preserve"> kết nối User với</w:t>
      </w:r>
      <w:r w:rsidRPr="009F2CAE">
        <w:t xml:space="preserve"> </w:t>
      </w:r>
      <w:r>
        <w:t>Web</w:t>
      </w:r>
      <w:r w:rsidR="00732047">
        <w:t xml:space="preserve"> S</w:t>
      </w:r>
      <w:r>
        <w:t>erver</w:t>
      </w:r>
    </w:p>
    <w:p w:rsidR="003705E1" w:rsidRDefault="003705E1" w:rsidP="00732047">
      <w:r w:rsidRPr="00BD1CD3">
        <w:t xml:space="preserve">Máy chủ web là một chương trình sử dụng </w:t>
      </w:r>
      <w:r w:rsidR="00732047">
        <w:t xml:space="preserve">giao thức </w:t>
      </w:r>
      <w:r w:rsidRPr="00BD1CD3">
        <w:t xml:space="preserve">HTTP. Bất kỳ </w:t>
      </w:r>
      <w:r>
        <w:t xml:space="preserve">thiết bị </w:t>
      </w:r>
      <w:r w:rsidRPr="00BD1CD3">
        <w:t xml:space="preserve">nào </w:t>
      </w:r>
      <w:r>
        <w:t>có thể chuyển tiếp</w:t>
      </w:r>
      <w:r w:rsidRPr="00BD1CD3">
        <w:t xml:space="preserve"> tài liệu XML cho thiết bị khác đều có thể </w:t>
      </w:r>
      <w:r>
        <w:t xml:space="preserve">coi </w:t>
      </w:r>
      <w:r w:rsidRPr="00BD1CD3">
        <w:t>là máy chủ Web</w:t>
      </w:r>
      <w:r>
        <w:t xml:space="preserve"> </w:t>
      </w:r>
      <w:r>
        <w:fldChar w:fldCharType="begin" w:fldLock="1"/>
      </w:r>
      <w:r>
        <w:instrText>ADDIN CSL_CITATION {"citationItems":[{"id":"ITEM-1","itemData":{"DOI":"10.1088/1757-899x/588/1/012017","ISSN":"1757899X","author":[{"dropping-particle":"","family":"Wibowo","given":"Kusmayanto Hadi","non-dropping-particle":"","parse-names":false,"suffix":""},{"dropping-particle":"","family":"Aripriharta","given":"","non-dropping-particle":"","parse-names":false,"suffix":""},{"dropping-particle":"","family":"Diantoro","given":"Markus","non-dropping-particle":"","parse-names":false,"suffix":""},{"dropping-particle":"","family":"Wibawanto","given":"Slamet","non-dropping-particle":"","parse-names":false,"suffix":""},{"dropping-particle":"","family":"Kirana","given":"Kartika Candra","non-dropping-particle":"","parse-names":false,"suffix":""},{"dropping-particle":"","family":"Yunianto Saputra","given":"Fitrah Wicaksono","non-dropping-particle":"","parse-names":false,"suffix":""},{"dropping-particle":"","family":"Chanif","given":"M Nuzulul","non-dropping-particle":"","parse-names":false,"suffix":""}],"container-title":"IOP Conference Series: Materials Science and Engineering","id":"ITEM-1","issued":{"date-parts":[["2019"]]},"page":"012017","title":"IoT-based Control and Monitoring for DC Motor Fed by Photovoltaic System","type":"article-journal","volume":"588"},"uris":["http://www.mendeley.com/documents/?uuid=686854aa-f784-4702-a682-d4597648b96e"]}],"mendeley":{"formattedCitation":"(Wibowo et al., 2019)","plainTextFormattedCitation":"(Wibowo et al., 2019)","previouslyFormattedCitation":"(Wibowo et al., 2019)"},"properties":{"noteIndex":0},"schema":"https://github.com/citation-style-language/schema/raw/master/csl-citation.json"}</w:instrText>
      </w:r>
      <w:r>
        <w:fldChar w:fldCharType="separate"/>
      </w:r>
      <w:r w:rsidRPr="006D2EC2">
        <w:rPr>
          <w:noProof/>
        </w:rPr>
        <w:t>(Wibowo et al., 2019)</w:t>
      </w:r>
      <w:r>
        <w:fldChar w:fldCharType="end"/>
      </w:r>
      <w:r w:rsidRPr="00BD1CD3">
        <w:t>.</w:t>
      </w:r>
      <w:r>
        <w:t xml:space="preserve"> </w:t>
      </w:r>
      <w:r w:rsidR="00732047">
        <w:t>M</w:t>
      </w:r>
      <w:r w:rsidRPr="00843ACA">
        <w:t xml:space="preserve">áy chủ được cài đặt với </w:t>
      </w:r>
      <w:r>
        <w:t>các</w:t>
      </w:r>
      <w:r w:rsidRPr="00843ACA">
        <w:t xml:space="preserve"> </w:t>
      </w:r>
      <w:r>
        <w:t>thiết lập</w:t>
      </w:r>
      <w:r w:rsidRPr="00843ACA">
        <w:t xml:space="preserve"> </w:t>
      </w:r>
      <w:r>
        <w:t>X</w:t>
      </w:r>
      <w:r w:rsidRPr="00843ACA">
        <w:t>AMP</w:t>
      </w:r>
      <w:r>
        <w:t>P</w:t>
      </w:r>
      <w:r w:rsidR="00732047">
        <w:t xml:space="preserve"> và</w:t>
      </w:r>
      <w:r>
        <w:t xml:space="preserve"> được cài đặt trên hệ điều hành Linux (</w:t>
      </w:r>
      <w:hyperlink r:id="rId15" w:history="1">
        <w:r w:rsidRPr="003705E1">
          <w:rPr>
            <w:rStyle w:val="Hyperlink"/>
            <w:sz w:val="24"/>
          </w:rPr>
          <w:t>https://elinux.org/RPi_VerifiedPeripherals</w:t>
        </w:r>
      </w:hyperlink>
      <w:r>
        <w:t xml:space="preserve">), Apache2 làm </w:t>
      </w:r>
      <w:r w:rsidR="00732047">
        <w:t>W</w:t>
      </w:r>
      <w:r>
        <w:t xml:space="preserve">eb </w:t>
      </w:r>
      <w:r w:rsidR="00732047">
        <w:t>S</w:t>
      </w:r>
      <w:r>
        <w:t>erver, MySQL là</w:t>
      </w:r>
      <w:r w:rsidR="00732047">
        <w:t>m</w:t>
      </w:r>
      <w:r>
        <w:t xml:space="preserve"> hệ quản trị cơ sở dữ liệu, Perl, PHP5, trong khi các script được thực thi bởi Java </w:t>
      </w:r>
      <w:r>
        <w:fldChar w:fldCharType="begin" w:fldLock="1"/>
      </w:r>
      <w:r w:rsidR="003233A1">
        <w:instrText>ADDIN CSL_CITATION {"citationItems":[{"id":"ITEM-1","itemData":{"DOI":"10.3390/asi1030026","ISSN":"2571-5577","abstract":"In this work, the design and implementation of an open source software and hardware system for Internet of Things (IoT) applications is presented. This system permits the remote monitoring of supplied data from sensors and webcams and the control of different devices such as actuators, servomotors and LEDs. The parameters which have been monitored are brightness, temperature and relative humidity all of which constitute possible environmental factors. The control and monitoring of the installation is realised through a server which is managed by an administrator. The device which rules the installation is a Raspberry Pi, a small and powerful micro-computer in a single board with low consumption, low cost and reconfigurability.","author":[{"dropping-particle":"","family":"Lima","given":"Zebenzui","non-dropping-particle":"","parse-names":false,"suffix":""},{"dropping-particle":"","family":"García-Vázquez","given":"Hugo","non-dropping-particle":"","parse-names":false,"suffix":""},{"dropping-particle":"","family":"Rodríguez","given":"Raúl","non-dropping-particle":"","parse-names":false,"suffix":""},{"dropping-particle":"","family":"Khemchandani","given":"Sunil","non-dropping-particle":"","parse-names":false,"suffix":""},{"dropping-particle":"","family":"Dualibe","given":"Fortunato","non-dropping-particle":"","parse-names":false,"suffix":""},{"dropping-particle":"","family":"Pino","given":"Javier","non-dropping-particle":"del","parse-names":false,"suffix":""}],"container-title":"Applied System Innovation","id":"ITEM-1","issue":"3","issued":{"date-parts":[["2018"]]},"page":"26","title":"A System for Controlling and Monitoring IoT Applications","type":"article-journal","volume":"1"},"uris":["http://www.mendeley.com/documents/?uuid=fbff5929-f9f4-480d-b382-18c40bb1958a"]}],"mendeley":{"formattedCitation":"(Lima et al., 2018)","plainTextFormattedCitation":"(Lima et al., 2018)","previouslyFormattedCitation":"(Lima et al., 2018)"},"properties":{"noteIndex":0},"schema":"https://github.com/citation-style-language/schema/raw/master/csl-citation.json"}</w:instrText>
      </w:r>
      <w:r>
        <w:fldChar w:fldCharType="separate"/>
      </w:r>
      <w:r w:rsidRPr="00B61659">
        <w:rPr>
          <w:noProof/>
        </w:rPr>
        <w:t>(Lima et al., 2018)</w:t>
      </w:r>
      <w:r>
        <w:fldChar w:fldCharType="end"/>
      </w:r>
      <w:r>
        <w:t xml:space="preserve">. Phía người dùng cần </w:t>
      </w:r>
      <w:r w:rsidRPr="00843ACA">
        <w:t xml:space="preserve">sử dụng thiết bị </w:t>
      </w:r>
      <w:r>
        <w:t>d</w:t>
      </w:r>
      <w:r w:rsidRPr="00843ACA">
        <w:t xml:space="preserve">i động để truy cập </w:t>
      </w:r>
      <w:r>
        <w:t>Server Web</w:t>
      </w:r>
      <w:r w:rsidRPr="00843ACA">
        <w:t xml:space="preserve"> thông qua Internet. Khi người dùng kết nối </w:t>
      </w:r>
      <w:r>
        <w:t xml:space="preserve">bằng </w:t>
      </w:r>
      <w:r w:rsidRPr="00843ACA">
        <w:t>trình duyệ</w:t>
      </w:r>
      <w:r>
        <w:t xml:space="preserve">t, màn hình sẽ hiển thị </w:t>
      </w:r>
      <w:r w:rsidRPr="00843ACA">
        <w:t>trang web chứa UI</w:t>
      </w:r>
      <w:r>
        <w:t xml:space="preserve"> (User Interface)</w:t>
      </w:r>
      <w:r w:rsidRPr="00843ACA">
        <w:t xml:space="preserve"> để điều khiển </w:t>
      </w:r>
      <w:r>
        <w:t>động cơ DC</w:t>
      </w:r>
      <w:r w:rsidRPr="00843ACA">
        <w:t xml:space="preserve">. UI đơn giản </w:t>
      </w:r>
      <w:r w:rsidR="00732047">
        <w:t xml:space="preserve">chỉ </w:t>
      </w:r>
      <w:r w:rsidRPr="00843ACA">
        <w:t xml:space="preserve">là hiển thị </w:t>
      </w:r>
      <w:r>
        <w:t>trạng thái xung điều khiển, trạng thái quay thuận hay nghịch của motor</w:t>
      </w:r>
      <w:r w:rsidR="00732047">
        <w:t xml:space="preserve"> hay</w:t>
      </w:r>
      <w:r>
        <w:t xml:space="preserve"> đơn giản là các thiết lập trạng thái ban đầu</w:t>
      </w:r>
      <w:r w:rsidR="00732047">
        <w:t xml:space="preserve"> như</w:t>
      </w:r>
      <w:r>
        <w:t xml:space="preserve"> cổng giao tiếp giữa máy </w:t>
      </w:r>
      <w:r w:rsidR="00732047">
        <w:t>tính</w:t>
      </w:r>
      <w:r>
        <w:t xml:space="preserve"> và thiết bị điều khiển động cơ</w:t>
      </w:r>
      <w:r w:rsidRPr="00843ACA">
        <w:t>.</w:t>
      </w:r>
      <w:r>
        <w:t xml:space="preserve"> Phần </w:t>
      </w:r>
      <w:r w:rsidR="00732047">
        <w:t>điều khiển</w:t>
      </w:r>
      <w:r>
        <w:t xml:space="preserve"> được thực hiện bằng ngôn ngữ PHP</w:t>
      </w:r>
      <w:r w:rsidR="00732047">
        <w:t xml:space="preserve"> bằng 2 tập tin</w:t>
      </w:r>
      <w:r>
        <w:t>:</w:t>
      </w:r>
      <w:r w:rsidR="00732047">
        <w:t xml:space="preserve"> </w:t>
      </w:r>
      <w:r>
        <w:t xml:space="preserve">index.php và  </w:t>
      </w:r>
      <w:r w:rsidR="00732047">
        <w:t>Control</w:t>
      </w:r>
      <w:r>
        <w:t>Device.php. Ngoài ra, phần mềm Dreamweaver (</w:t>
      </w:r>
      <w:hyperlink r:id="rId16" w:history="1">
        <w:r w:rsidRPr="003705E1">
          <w:rPr>
            <w:rStyle w:val="Hyperlink"/>
            <w:sz w:val="24"/>
          </w:rPr>
          <w:t>https://www.adobe.com/products/dreamweaver.html</w:t>
        </w:r>
      </w:hyperlink>
      <w:r>
        <w:t>) được sử dụng để tạ</w:t>
      </w:r>
      <w:r w:rsidR="00732047">
        <w:t>o giao diện Web</w:t>
      </w:r>
      <w:r>
        <w:t>.</w:t>
      </w:r>
    </w:p>
    <w:p w:rsidR="00CE594D" w:rsidRDefault="009E350A" w:rsidP="00283D5F">
      <w:pPr>
        <w:pStyle w:val="Mccp2"/>
        <w:rPr>
          <w:rFonts w:hint="eastAsia"/>
        </w:rPr>
      </w:pPr>
      <w:r>
        <w:lastRenderedPageBreak/>
        <w:t>2.2.</w:t>
      </w:r>
      <w:r>
        <w:tab/>
      </w:r>
      <w:r w:rsidR="003233A1">
        <w:t>Module điều khiển động cơ</w:t>
      </w:r>
    </w:p>
    <w:p w:rsidR="00CE594D" w:rsidRDefault="003233A1" w:rsidP="00CE594D">
      <w:r>
        <w:t>Một mạch cầu H được sử dụng để điều khiển chiều quay của động cơ (Hình 2)</w:t>
      </w:r>
      <w:r w:rsidR="00CE594D">
        <w:t>.</w:t>
      </w:r>
      <w:r>
        <w:t xml:space="preserve"> </w:t>
      </w:r>
      <w:r w:rsidRPr="003233A1">
        <w:t xml:space="preserve">Cầu H là một mạch điện tử cho phép điện áp </w:t>
      </w:r>
      <w:r>
        <w:t xml:space="preserve">đặt </w:t>
      </w:r>
      <w:r w:rsidRPr="003233A1">
        <w:t xml:space="preserve">trên một tải theo hai hướng. Các mạch này thường được sử dụng trong </w:t>
      </w:r>
      <w:r>
        <w:t xml:space="preserve">điều khiển </w:t>
      </w:r>
      <w:r w:rsidRPr="003233A1">
        <w:t xml:space="preserve">robot và các ứng dụng khác </w:t>
      </w:r>
      <w:r>
        <w:t>như</w:t>
      </w:r>
      <w:r w:rsidRPr="003233A1">
        <w:t xml:space="preserve"> cho phép động cơ DC chạy tiến và lùi</w:t>
      </w:r>
      <w:r>
        <w:t xml:space="preserve"> </w:t>
      </w:r>
      <w:r>
        <w:fldChar w:fldCharType="begin" w:fldLock="1"/>
      </w:r>
      <w:r w:rsidR="001E6F81">
        <w:instrText>ADDIN CSL_CITATION {"citationItems":[{"id":"ITEM-1","itemData":{"author":[{"dropping-particle":"","family":"Shrivastava","given":"Shruti","non-dropping-particle":"","parse-names":false,"suffix":""},{"dropping-particle":"","family":"Rawat","given":"Jageshwar","non-dropping-particle":"","parse-names":false,"suffix":""},{"dropping-particle":"","family":"Agrawal","given":"Amit","non-dropping-particle":"","parse-names":false,"suffix":""}],"container-title":"Ijer.Ijer.in","id":"ITEM-1","issue":"1","issued":{"date-parts":[["2012"]]},"page":"45-47","title":"Controlling DC Motor using Microcontroller (PIC16F72) with PWM","type":"article-journal","volume":"47"},"uris":["http://www.mendeley.com/documents/?uuid=83699c48-b072-420e-ae84-127978ae4e85"]}],"mendeley":{"formattedCitation":"(Shrivastava, Rawat, &amp; Agrawal, 2012)","manualFormatting":"(Shrivastava, et al., 2012)","plainTextFormattedCitation":"(Shrivastava, Rawat, &amp; Agrawal, 2012)","previouslyFormattedCitation":"(Shrivastava, Rawat, &amp; Agrawal, 2012)"},"properties":{"noteIndex":0},"schema":"https://github.com/citation-style-language/schema/raw/master/csl-citation.json"}</w:instrText>
      </w:r>
      <w:r>
        <w:fldChar w:fldCharType="separate"/>
      </w:r>
      <w:r w:rsidRPr="003233A1">
        <w:rPr>
          <w:noProof/>
        </w:rPr>
        <w:t xml:space="preserve">(Shrivastava, </w:t>
      </w:r>
      <w:r>
        <w:rPr>
          <w:noProof/>
        </w:rPr>
        <w:t>et al.</w:t>
      </w:r>
      <w:r w:rsidRPr="003233A1">
        <w:rPr>
          <w:noProof/>
        </w:rPr>
        <w:t>, 2012)</w:t>
      </w:r>
      <w:r>
        <w:fldChar w:fldCharType="end"/>
      </w:r>
      <w:r>
        <w:t>. Mạch cầu</w:t>
      </w:r>
      <w:r w:rsidRPr="003233A1">
        <w:t xml:space="preserve"> H </w:t>
      </w:r>
      <w:r>
        <w:t>bao gồm</w:t>
      </w:r>
      <w:r w:rsidRPr="003233A1">
        <w:t xml:space="preserve"> </w:t>
      </w:r>
      <w:r>
        <w:t>4</w:t>
      </w:r>
      <w:r w:rsidRPr="003233A1">
        <w:t xml:space="preserve"> công tắc</w:t>
      </w:r>
      <w:r>
        <w:t xml:space="preserve"> hoạt động theo nguyên lý sau:</w:t>
      </w:r>
      <w:r w:rsidRPr="003233A1">
        <w:t xml:space="preserve"> Khi các công tắc </w:t>
      </w:r>
      <w:r w:rsidR="00281BA9">
        <w:t>(</w:t>
      </w:r>
      <w:r w:rsidRPr="003233A1">
        <w:t>S1 và S4</w:t>
      </w:r>
      <w:r w:rsidR="00281BA9">
        <w:t>)</w:t>
      </w:r>
      <w:r w:rsidRPr="003233A1">
        <w:t xml:space="preserve"> đóng và </w:t>
      </w:r>
      <w:r w:rsidR="00281BA9">
        <w:t>(</w:t>
      </w:r>
      <w:r w:rsidRPr="003233A1">
        <w:t>S2 và S3)</w:t>
      </w:r>
      <w:r w:rsidR="00281BA9">
        <w:t xml:space="preserve"> mở – Hình 3.b</w:t>
      </w:r>
      <w:r w:rsidRPr="003233A1">
        <w:t>, động cơ</w:t>
      </w:r>
      <w:r w:rsidR="00281BA9">
        <w:t xml:space="preserve"> có chiều quay thuận</w:t>
      </w:r>
      <w:r w:rsidRPr="003233A1">
        <w:t xml:space="preserve">. </w:t>
      </w:r>
      <w:r w:rsidR="00281BA9">
        <w:t>Khi (</w:t>
      </w:r>
      <w:r w:rsidRPr="003233A1">
        <w:t>S1 và S4</w:t>
      </w:r>
      <w:r w:rsidR="00281BA9">
        <w:t>) mở</w:t>
      </w:r>
      <w:r w:rsidRPr="003233A1">
        <w:t xml:space="preserve"> và </w:t>
      </w:r>
      <w:r w:rsidR="00281BA9">
        <w:t>(</w:t>
      </w:r>
      <w:r w:rsidRPr="003233A1">
        <w:t>S2 và S3</w:t>
      </w:r>
      <w:r w:rsidR="00281BA9">
        <w:t>) đóng,</w:t>
      </w:r>
      <w:r w:rsidRPr="003233A1">
        <w:t xml:space="preserve"> động cơ</w:t>
      </w:r>
      <w:r w:rsidR="00281BA9">
        <w:t xml:space="preserve"> sẽ quay theo chiều ngược lại – Hình 3.c. Chi tiết xem ở Bảng trạng thái – Bảng 1.</w:t>
      </w:r>
    </w:p>
    <w:p w:rsidR="003233A1" w:rsidRDefault="003233A1" w:rsidP="003233A1">
      <w:pPr>
        <w:jc w:val="center"/>
      </w:pPr>
      <w:r>
        <w:rPr>
          <w:noProof/>
          <w:lang w:val="en-US"/>
        </w:rPr>
        <w:drawing>
          <wp:inline distT="0" distB="0" distL="0" distR="0">
            <wp:extent cx="5082099" cy="107632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C1DE7.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88736" cy="1077731"/>
                    </a:xfrm>
                    <a:prstGeom prst="rect">
                      <a:avLst/>
                    </a:prstGeom>
                  </pic:spPr>
                </pic:pic>
              </a:graphicData>
            </a:graphic>
          </wp:inline>
        </w:drawing>
      </w:r>
    </w:p>
    <w:p w:rsidR="003233A1" w:rsidRDefault="003233A1" w:rsidP="003233A1">
      <w:pPr>
        <w:pStyle w:val="HinhNote"/>
        <w:ind w:firstLine="0"/>
      </w:pPr>
      <w:r>
        <w:t>Hình 3. Nguyên lý hoạt động của mạch cầu H</w:t>
      </w:r>
    </w:p>
    <w:p w:rsidR="00281BA9" w:rsidRDefault="00281BA9" w:rsidP="00281BA9">
      <w:pPr>
        <w:pStyle w:val="Ngun"/>
      </w:pPr>
      <w:r>
        <w:t>Nguyên lý hoạt động của</w:t>
      </w:r>
      <w:r w:rsidRPr="009F2CAE">
        <w:t xml:space="preserve"> </w:t>
      </w:r>
      <w:r>
        <w:t xml:space="preserve">mạch </w:t>
      </w:r>
      <w:r w:rsidRPr="009F2CAE">
        <w:t>cầu H</w:t>
      </w:r>
      <w:r>
        <w:t xml:space="preserve"> khi cả 4 công tác cùng mở (a), khi đó động cơ sẽ dừng, động cơ quay thuận (b) và quay ngược (c)</w:t>
      </w:r>
      <w:r w:rsidRPr="009F2CAE">
        <w:t>.</w:t>
      </w:r>
    </w:p>
    <w:p w:rsidR="00E96649" w:rsidRDefault="00E96649" w:rsidP="00E96649">
      <w:pPr>
        <w:pStyle w:val="Caption"/>
        <w:rPr>
          <w:rFonts w:hint="eastAsia"/>
        </w:rPr>
      </w:pPr>
      <w:bookmarkStart w:id="0" w:name="_Ref448124986"/>
      <w:r>
        <w:t xml:space="preserve">Bảng </w:t>
      </w:r>
      <w:r>
        <w:fldChar w:fldCharType="begin"/>
      </w:r>
      <w:r>
        <w:instrText xml:space="preserve"> SEQ Bảng \* ARABIC </w:instrText>
      </w:r>
      <w:r>
        <w:fldChar w:fldCharType="separate"/>
      </w:r>
      <w:r w:rsidR="009404ED">
        <w:rPr>
          <w:rFonts w:hint="eastAsia"/>
          <w:noProof/>
        </w:rPr>
        <w:t>1</w:t>
      </w:r>
      <w:r>
        <w:rPr>
          <w:noProof/>
        </w:rPr>
        <w:fldChar w:fldCharType="end"/>
      </w:r>
      <w:bookmarkEnd w:id="0"/>
      <w:r>
        <w:t>. Bảng trạng thái mạch cầu H</w:t>
      </w:r>
    </w:p>
    <w:tbl>
      <w:tblPr>
        <w:tblW w:w="5000" w:type="pct"/>
        <w:jc w:val="center"/>
        <w:tblLook w:val="01E0" w:firstRow="1" w:lastRow="1" w:firstColumn="1" w:lastColumn="1" w:noHBand="0" w:noVBand="0"/>
      </w:tblPr>
      <w:tblGrid>
        <w:gridCol w:w="1757"/>
        <w:gridCol w:w="1757"/>
        <w:gridCol w:w="1758"/>
        <w:gridCol w:w="1758"/>
        <w:gridCol w:w="1758"/>
      </w:tblGrid>
      <w:tr w:rsidR="00E96649" w:rsidRPr="009D5F52" w:rsidTr="00E96649">
        <w:trPr>
          <w:jc w:val="center"/>
        </w:trPr>
        <w:tc>
          <w:tcPr>
            <w:tcW w:w="1000" w:type="pct"/>
            <w:tcBorders>
              <w:top w:val="single" w:sz="4" w:space="0" w:color="auto"/>
              <w:bottom w:val="single" w:sz="4" w:space="0" w:color="auto"/>
            </w:tcBorders>
          </w:tcPr>
          <w:p w:rsidR="00E96649" w:rsidRPr="00CF0DF6" w:rsidRDefault="00E96649" w:rsidP="00E96649">
            <w:pPr>
              <w:pStyle w:val="Nibng"/>
            </w:pPr>
            <w:r>
              <w:t>S4</w:t>
            </w:r>
          </w:p>
        </w:tc>
        <w:tc>
          <w:tcPr>
            <w:tcW w:w="1000" w:type="pct"/>
            <w:tcBorders>
              <w:top w:val="single" w:sz="4" w:space="0" w:color="auto"/>
              <w:bottom w:val="single" w:sz="4" w:space="0" w:color="auto"/>
            </w:tcBorders>
          </w:tcPr>
          <w:p w:rsidR="00E96649" w:rsidRPr="00CF0DF6" w:rsidRDefault="00E96649" w:rsidP="00E96649">
            <w:pPr>
              <w:pStyle w:val="Nibng"/>
            </w:pPr>
            <w:r>
              <w:t>S3</w:t>
            </w:r>
          </w:p>
        </w:tc>
        <w:tc>
          <w:tcPr>
            <w:tcW w:w="1000" w:type="pct"/>
            <w:tcBorders>
              <w:top w:val="single" w:sz="4" w:space="0" w:color="auto"/>
              <w:bottom w:val="single" w:sz="4" w:space="0" w:color="auto"/>
            </w:tcBorders>
          </w:tcPr>
          <w:p w:rsidR="00E96649" w:rsidRPr="00CF0DF6" w:rsidRDefault="00E96649" w:rsidP="00E96649">
            <w:pPr>
              <w:pStyle w:val="Nibng"/>
            </w:pPr>
            <w:r>
              <w:t>S2</w:t>
            </w:r>
          </w:p>
        </w:tc>
        <w:tc>
          <w:tcPr>
            <w:tcW w:w="1000" w:type="pct"/>
            <w:tcBorders>
              <w:top w:val="single" w:sz="4" w:space="0" w:color="auto"/>
              <w:bottom w:val="single" w:sz="4" w:space="0" w:color="auto"/>
            </w:tcBorders>
          </w:tcPr>
          <w:p w:rsidR="00E96649" w:rsidRDefault="00E96649" w:rsidP="00E96649">
            <w:pPr>
              <w:pStyle w:val="Nibng"/>
            </w:pPr>
            <w:r>
              <w:t>S1</w:t>
            </w:r>
          </w:p>
        </w:tc>
        <w:tc>
          <w:tcPr>
            <w:tcW w:w="1000" w:type="pct"/>
            <w:tcBorders>
              <w:top w:val="single" w:sz="4" w:space="0" w:color="auto"/>
              <w:bottom w:val="single" w:sz="4" w:space="0" w:color="auto"/>
            </w:tcBorders>
          </w:tcPr>
          <w:p w:rsidR="00E96649" w:rsidRDefault="00E96649" w:rsidP="00E96649">
            <w:pPr>
              <w:pStyle w:val="Nibng"/>
            </w:pPr>
            <w:r>
              <w:t>Trạng thái</w:t>
            </w:r>
          </w:p>
        </w:tc>
      </w:tr>
      <w:tr w:rsidR="00E96649" w:rsidRPr="009D5F52" w:rsidTr="00E96649">
        <w:trPr>
          <w:jc w:val="center"/>
        </w:trPr>
        <w:tc>
          <w:tcPr>
            <w:tcW w:w="1000" w:type="pct"/>
            <w:tcBorders>
              <w:top w:val="single" w:sz="4" w:space="0" w:color="auto"/>
            </w:tcBorders>
          </w:tcPr>
          <w:p w:rsidR="00E96649" w:rsidRPr="00CF0DF6" w:rsidRDefault="00E96649" w:rsidP="00E96649">
            <w:pPr>
              <w:pStyle w:val="Nibng"/>
            </w:pPr>
            <w:r>
              <w:t>1</w:t>
            </w:r>
          </w:p>
        </w:tc>
        <w:tc>
          <w:tcPr>
            <w:tcW w:w="1000" w:type="pct"/>
            <w:tcBorders>
              <w:top w:val="single" w:sz="4" w:space="0" w:color="auto"/>
            </w:tcBorders>
          </w:tcPr>
          <w:p w:rsidR="00E96649" w:rsidRPr="00CF0DF6" w:rsidRDefault="00E96649" w:rsidP="00E96649">
            <w:pPr>
              <w:pStyle w:val="Nibng"/>
            </w:pPr>
            <w:r>
              <w:t>0</w:t>
            </w:r>
          </w:p>
        </w:tc>
        <w:tc>
          <w:tcPr>
            <w:tcW w:w="1000" w:type="pct"/>
            <w:tcBorders>
              <w:top w:val="single" w:sz="4" w:space="0" w:color="auto"/>
            </w:tcBorders>
          </w:tcPr>
          <w:p w:rsidR="00E96649" w:rsidRPr="00CF0DF6" w:rsidRDefault="00E96649" w:rsidP="00E96649">
            <w:pPr>
              <w:pStyle w:val="Nibng"/>
            </w:pPr>
            <w:r>
              <w:t>0</w:t>
            </w:r>
          </w:p>
        </w:tc>
        <w:tc>
          <w:tcPr>
            <w:tcW w:w="1000" w:type="pct"/>
            <w:tcBorders>
              <w:top w:val="single" w:sz="4" w:space="0" w:color="auto"/>
            </w:tcBorders>
          </w:tcPr>
          <w:p w:rsidR="00E96649" w:rsidRPr="00CF0DF6" w:rsidRDefault="00E96649" w:rsidP="00E96649">
            <w:pPr>
              <w:pStyle w:val="Nibng"/>
            </w:pPr>
            <w:r>
              <w:t>1</w:t>
            </w:r>
          </w:p>
        </w:tc>
        <w:tc>
          <w:tcPr>
            <w:tcW w:w="1000" w:type="pct"/>
            <w:tcBorders>
              <w:top w:val="single" w:sz="4" w:space="0" w:color="auto"/>
            </w:tcBorders>
          </w:tcPr>
          <w:p w:rsidR="00E96649" w:rsidRPr="00CF0DF6" w:rsidRDefault="00E96649" w:rsidP="00E96649">
            <w:pPr>
              <w:pStyle w:val="Nibng"/>
            </w:pPr>
            <w:r>
              <w:t>Quay thuận</w:t>
            </w:r>
          </w:p>
        </w:tc>
      </w:tr>
      <w:tr w:rsidR="00E96649" w:rsidRPr="009D5F52" w:rsidTr="00E96649">
        <w:trPr>
          <w:jc w:val="center"/>
        </w:trPr>
        <w:tc>
          <w:tcPr>
            <w:tcW w:w="1000" w:type="pct"/>
          </w:tcPr>
          <w:p w:rsidR="00E96649" w:rsidRPr="00CF0DF6" w:rsidRDefault="00E96649" w:rsidP="00E96649">
            <w:pPr>
              <w:pStyle w:val="Nibng"/>
            </w:pPr>
            <w:r>
              <w:t>0</w:t>
            </w:r>
          </w:p>
        </w:tc>
        <w:tc>
          <w:tcPr>
            <w:tcW w:w="1000" w:type="pct"/>
          </w:tcPr>
          <w:p w:rsidR="00E96649" w:rsidRPr="00CF0DF6" w:rsidRDefault="00E96649" w:rsidP="00E96649">
            <w:pPr>
              <w:pStyle w:val="Nibng"/>
            </w:pPr>
            <w:r>
              <w:t>1</w:t>
            </w:r>
          </w:p>
        </w:tc>
        <w:tc>
          <w:tcPr>
            <w:tcW w:w="1000" w:type="pct"/>
          </w:tcPr>
          <w:p w:rsidR="00E96649" w:rsidRPr="00CF0DF6" w:rsidRDefault="00E96649" w:rsidP="00E96649">
            <w:pPr>
              <w:pStyle w:val="Nibng"/>
            </w:pPr>
            <w:r>
              <w:t>1</w:t>
            </w:r>
          </w:p>
        </w:tc>
        <w:tc>
          <w:tcPr>
            <w:tcW w:w="1000" w:type="pct"/>
          </w:tcPr>
          <w:p w:rsidR="00E96649" w:rsidRPr="00CF0DF6" w:rsidRDefault="00E96649" w:rsidP="00E96649">
            <w:pPr>
              <w:pStyle w:val="Nibng"/>
            </w:pPr>
            <w:r>
              <w:t>0</w:t>
            </w:r>
          </w:p>
        </w:tc>
        <w:tc>
          <w:tcPr>
            <w:tcW w:w="1000" w:type="pct"/>
          </w:tcPr>
          <w:p w:rsidR="00E96649" w:rsidRPr="00CF0DF6" w:rsidRDefault="00E96649" w:rsidP="00E96649">
            <w:pPr>
              <w:pStyle w:val="Nibng"/>
            </w:pPr>
            <w:r>
              <w:t>Quay nghịch</w:t>
            </w:r>
          </w:p>
        </w:tc>
      </w:tr>
      <w:tr w:rsidR="00E96649" w:rsidRPr="009D5F52" w:rsidTr="00E96649">
        <w:trPr>
          <w:jc w:val="center"/>
        </w:trPr>
        <w:tc>
          <w:tcPr>
            <w:tcW w:w="1000" w:type="pct"/>
          </w:tcPr>
          <w:p w:rsidR="00E96649" w:rsidRPr="00CF0DF6" w:rsidRDefault="00E96649" w:rsidP="00E96649">
            <w:pPr>
              <w:pStyle w:val="Nibng"/>
            </w:pPr>
            <w:r>
              <w:t>0</w:t>
            </w:r>
          </w:p>
        </w:tc>
        <w:tc>
          <w:tcPr>
            <w:tcW w:w="1000" w:type="pct"/>
          </w:tcPr>
          <w:p w:rsidR="00E96649" w:rsidRPr="00CF0DF6" w:rsidRDefault="00E96649" w:rsidP="00E96649">
            <w:pPr>
              <w:pStyle w:val="Nibng"/>
            </w:pPr>
            <w:r>
              <w:t>0</w:t>
            </w:r>
          </w:p>
        </w:tc>
        <w:tc>
          <w:tcPr>
            <w:tcW w:w="1000" w:type="pct"/>
          </w:tcPr>
          <w:p w:rsidR="00E96649" w:rsidRPr="00CF0DF6" w:rsidRDefault="00E96649" w:rsidP="00E96649">
            <w:pPr>
              <w:pStyle w:val="Nibng"/>
            </w:pPr>
            <w:r>
              <w:t>0</w:t>
            </w:r>
          </w:p>
        </w:tc>
        <w:tc>
          <w:tcPr>
            <w:tcW w:w="1000" w:type="pct"/>
          </w:tcPr>
          <w:p w:rsidR="00E96649" w:rsidRPr="00CF0DF6" w:rsidRDefault="00E96649" w:rsidP="00E96649">
            <w:pPr>
              <w:pStyle w:val="Nibng"/>
            </w:pPr>
            <w:r>
              <w:t>0</w:t>
            </w:r>
          </w:p>
        </w:tc>
        <w:tc>
          <w:tcPr>
            <w:tcW w:w="1000" w:type="pct"/>
          </w:tcPr>
          <w:p w:rsidR="00E96649" w:rsidRPr="00CF0DF6" w:rsidRDefault="00E96649" w:rsidP="00E96649">
            <w:pPr>
              <w:pStyle w:val="Nibng"/>
            </w:pPr>
            <w:r>
              <w:t>Nghỉ</w:t>
            </w:r>
          </w:p>
        </w:tc>
      </w:tr>
      <w:tr w:rsidR="00E96649" w:rsidRPr="009D5F52" w:rsidTr="00E96649">
        <w:trPr>
          <w:jc w:val="center"/>
        </w:trPr>
        <w:tc>
          <w:tcPr>
            <w:tcW w:w="1000" w:type="pct"/>
          </w:tcPr>
          <w:p w:rsidR="00E96649" w:rsidRDefault="00E96649" w:rsidP="00E96649">
            <w:pPr>
              <w:pStyle w:val="Nibng"/>
            </w:pPr>
            <w:r>
              <w:t>0</w:t>
            </w:r>
          </w:p>
        </w:tc>
        <w:tc>
          <w:tcPr>
            <w:tcW w:w="1000" w:type="pct"/>
          </w:tcPr>
          <w:p w:rsidR="00E96649" w:rsidRPr="00CF0DF6" w:rsidRDefault="00E96649" w:rsidP="00E96649">
            <w:pPr>
              <w:pStyle w:val="Nibng"/>
            </w:pPr>
            <w:r>
              <w:t>1</w:t>
            </w:r>
          </w:p>
        </w:tc>
        <w:tc>
          <w:tcPr>
            <w:tcW w:w="1000" w:type="pct"/>
          </w:tcPr>
          <w:p w:rsidR="00E96649" w:rsidRPr="00CF0DF6" w:rsidRDefault="00E96649" w:rsidP="00E96649">
            <w:pPr>
              <w:pStyle w:val="Nibng"/>
            </w:pPr>
            <w:r>
              <w:t>0</w:t>
            </w:r>
          </w:p>
        </w:tc>
        <w:tc>
          <w:tcPr>
            <w:tcW w:w="1000" w:type="pct"/>
          </w:tcPr>
          <w:p w:rsidR="00E96649" w:rsidRPr="00CF0DF6" w:rsidRDefault="00E96649" w:rsidP="00E96649">
            <w:pPr>
              <w:pStyle w:val="Nibng"/>
            </w:pPr>
            <w:r>
              <w:t>1</w:t>
            </w:r>
          </w:p>
        </w:tc>
        <w:tc>
          <w:tcPr>
            <w:tcW w:w="1000" w:type="pct"/>
          </w:tcPr>
          <w:p w:rsidR="00E96649" w:rsidRPr="00CF0DF6" w:rsidRDefault="00E96649" w:rsidP="00E96649">
            <w:pPr>
              <w:pStyle w:val="Nibng"/>
            </w:pPr>
            <w:r>
              <w:t>Dừng</w:t>
            </w:r>
          </w:p>
        </w:tc>
      </w:tr>
      <w:tr w:rsidR="00E96649" w:rsidRPr="009D5F52" w:rsidTr="00E96649">
        <w:trPr>
          <w:jc w:val="center"/>
        </w:trPr>
        <w:tc>
          <w:tcPr>
            <w:tcW w:w="1000" w:type="pct"/>
            <w:tcBorders>
              <w:bottom w:val="single" w:sz="6" w:space="0" w:color="auto"/>
            </w:tcBorders>
          </w:tcPr>
          <w:p w:rsidR="00E96649" w:rsidRDefault="00E96649" w:rsidP="00E96649">
            <w:pPr>
              <w:pStyle w:val="Nibng"/>
            </w:pPr>
            <w:r>
              <w:t>1</w:t>
            </w:r>
          </w:p>
        </w:tc>
        <w:tc>
          <w:tcPr>
            <w:tcW w:w="1000" w:type="pct"/>
            <w:tcBorders>
              <w:bottom w:val="single" w:sz="6" w:space="0" w:color="auto"/>
            </w:tcBorders>
          </w:tcPr>
          <w:p w:rsidR="00E96649" w:rsidRPr="00CF0DF6" w:rsidRDefault="00E96649" w:rsidP="00E96649">
            <w:pPr>
              <w:pStyle w:val="Nibng"/>
            </w:pPr>
            <w:r>
              <w:t>0</w:t>
            </w:r>
          </w:p>
        </w:tc>
        <w:tc>
          <w:tcPr>
            <w:tcW w:w="1000" w:type="pct"/>
            <w:tcBorders>
              <w:bottom w:val="single" w:sz="6" w:space="0" w:color="auto"/>
            </w:tcBorders>
          </w:tcPr>
          <w:p w:rsidR="00E96649" w:rsidRPr="00CF0DF6" w:rsidRDefault="00E96649" w:rsidP="00E96649">
            <w:pPr>
              <w:pStyle w:val="Nibng"/>
            </w:pPr>
            <w:r>
              <w:t>1</w:t>
            </w:r>
          </w:p>
        </w:tc>
        <w:tc>
          <w:tcPr>
            <w:tcW w:w="1000" w:type="pct"/>
            <w:tcBorders>
              <w:bottom w:val="single" w:sz="6" w:space="0" w:color="auto"/>
            </w:tcBorders>
          </w:tcPr>
          <w:p w:rsidR="00E96649" w:rsidRPr="00CF0DF6" w:rsidRDefault="00E96649" w:rsidP="00E96649">
            <w:pPr>
              <w:pStyle w:val="Nibng"/>
            </w:pPr>
            <w:r>
              <w:t>0</w:t>
            </w:r>
          </w:p>
        </w:tc>
        <w:tc>
          <w:tcPr>
            <w:tcW w:w="1000" w:type="pct"/>
            <w:tcBorders>
              <w:bottom w:val="single" w:sz="6" w:space="0" w:color="auto"/>
            </w:tcBorders>
          </w:tcPr>
          <w:p w:rsidR="00E96649" w:rsidRPr="00CF0DF6" w:rsidRDefault="00E96649" w:rsidP="00E96649">
            <w:pPr>
              <w:pStyle w:val="Nibng"/>
            </w:pPr>
            <w:r>
              <w:t>Dùng</w:t>
            </w:r>
          </w:p>
        </w:tc>
      </w:tr>
    </w:tbl>
    <w:tbl>
      <w:tblPr>
        <w:tblStyle w:val="TableGrid"/>
        <w:tblW w:w="0" w:type="auto"/>
        <w:tblLook w:val="04A0" w:firstRow="1" w:lastRow="0" w:firstColumn="1" w:lastColumn="0" w:noHBand="0" w:noVBand="1"/>
      </w:tblPr>
      <w:tblGrid>
        <w:gridCol w:w="4066"/>
        <w:gridCol w:w="4712"/>
      </w:tblGrid>
      <w:tr w:rsidR="00096609" w:rsidTr="00096609">
        <w:tc>
          <w:tcPr>
            <w:tcW w:w="4066" w:type="dxa"/>
          </w:tcPr>
          <w:p w:rsidR="00096609" w:rsidRDefault="00096609" w:rsidP="00096609">
            <w:pPr>
              <w:ind w:firstLine="0"/>
              <w:jc w:val="center"/>
            </w:pPr>
            <w:r>
              <w:rPr>
                <w:noProof/>
                <w:lang w:val="en-US"/>
              </w:rPr>
              <w:drawing>
                <wp:inline distT="0" distB="0" distL="0" distR="0" wp14:anchorId="7E0EB879" wp14:editId="15C7FC2F">
                  <wp:extent cx="2486025" cy="216154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_bridge_arch.PNG"/>
                          <pic:cNvPicPr/>
                        </pic:nvPicPr>
                        <pic:blipFill>
                          <a:blip r:embed="rId18">
                            <a:extLst>
                              <a:ext uri="{28A0092B-C50C-407E-A947-70E740481C1C}">
                                <a14:useLocalDpi xmlns:a14="http://schemas.microsoft.com/office/drawing/2010/main" val="0"/>
                              </a:ext>
                            </a:extLst>
                          </a:blip>
                          <a:stretch>
                            <a:fillRect/>
                          </a:stretch>
                        </pic:blipFill>
                        <pic:spPr>
                          <a:xfrm>
                            <a:off x="0" y="0"/>
                            <a:ext cx="2489638" cy="2164681"/>
                          </a:xfrm>
                          <a:prstGeom prst="rect">
                            <a:avLst/>
                          </a:prstGeom>
                        </pic:spPr>
                      </pic:pic>
                    </a:graphicData>
                  </a:graphic>
                </wp:inline>
              </w:drawing>
            </w:r>
          </w:p>
        </w:tc>
        <w:tc>
          <w:tcPr>
            <w:tcW w:w="4712" w:type="dxa"/>
          </w:tcPr>
          <w:p w:rsidR="00096609" w:rsidRDefault="00096609" w:rsidP="00560DFC">
            <w:pPr>
              <w:ind w:firstLine="0"/>
            </w:pPr>
            <w:r>
              <w:rPr>
                <w:noProof/>
                <w:sz w:val="20"/>
                <w:lang w:val="en-US"/>
              </w:rPr>
              <w:drawing>
                <wp:inline distT="0" distB="0" distL="0" distR="0">
                  <wp:extent cx="2908612" cy="2695575"/>
                  <wp:effectExtent l="0" t="0" r="6350"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12366" cy="2699054"/>
                          </a:xfrm>
                          <a:prstGeom prst="rect">
                            <a:avLst/>
                          </a:prstGeom>
                          <a:noFill/>
                          <a:ln w="9525">
                            <a:noFill/>
                            <a:miter lim="800000"/>
                            <a:headEnd/>
                            <a:tailEnd/>
                          </a:ln>
                        </pic:spPr>
                      </pic:pic>
                    </a:graphicData>
                  </a:graphic>
                </wp:inline>
              </w:drawing>
            </w:r>
          </w:p>
        </w:tc>
      </w:tr>
    </w:tbl>
    <w:p w:rsidR="00096609" w:rsidRDefault="00096609" w:rsidP="00096609">
      <w:pPr>
        <w:pStyle w:val="HinhNote"/>
        <w:ind w:firstLine="0"/>
      </w:pPr>
      <w:r>
        <w:t>Hình 4. Mạch điều khiển động cơ sử dụng các linh kiện điện tử C2383, TIP122 và cổng NAND nối tới các chân của vi điều khiển</w:t>
      </w:r>
    </w:p>
    <w:p w:rsidR="00560DFC" w:rsidRDefault="00096609" w:rsidP="00096609">
      <w:r>
        <w:t xml:space="preserve">Mạch cầu H đầy đủ được thể hiện như Hình 4, trong đó mỗi cực được nối với nguồn 12V và GND. Để điều khiển động cơ quay theo chiều thuận cần mở Transitor Q4 và cực Q1 </w:t>
      </w:r>
      <w:r>
        <w:lastRenderedPageBreak/>
        <w:t>dùng để điều khiển tốc độ động cơ. Để quay theo chiều ngược lại cần kích hoạt Q3 và Q2 sẽ được sử dụng để băm xung (Hình 4- bên trái). Nguồn cấp</w:t>
      </w:r>
      <w:r w:rsidRPr="00096609">
        <w:t xml:space="preserve"> +5 volt </w:t>
      </w:r>
      <w:r>
        <w:t>từ vi điều khiển sẽ áp lên 2 đầu vào của cổng NAND</w:t>
      </w:r>
      <w:r w:rsidRPr="00096609">
        <w:t xml:space="preserve">. </w:t>
      </w:r>
      <w:r>
        <w:t>Đầu ra của vi điều khiển được lập trình tạo ra chu kỳ xung có động khác nhau giữa mức 0 và 1 để điều khiển tốc độ quay của motor (Hình 4-b)</w:t>
      </w:r>
      <w:r w:rsidRPr="00096609">
        <w:t>.</w:t>
      </w:r>
    </w:p>
    <w:p w:rsidR="00A36BDA" w:rsidRDefault="00A36BDA" w:rsidP="00283D5F">
      <w:pPr>
        <w:pStyle w:val="Mccp2"/>
        <w:rPr>
          <w:rFonts w:hint="eastAsia"/>
        </w:rPr>
      </w:pPr>
      <w:r>
        <w:t xml:space="preserve">2.3. </w:t>
      </w:r>
      <w:r>
        <w:tab/>
      </w:r>
      <w:r w:rsidR="00096609">
        <w:t>Giải thuật điều khiển</w:t>
      </w:r>
    </w:p>
    <w:p w:rsidR="00A36BDA" w:rsidRDefault="00B33317" w:rsidP="00A36BDA">
      <w:r>
        <w:t>Để DC motor nhận tín hiệu điều khiển từ Web Server cần có module trung gian nhận dữ  liệu điều khiển và gửi tín hiệu đó đến động cơ DC</w:t>
      </w:r>
      <w:r w:rsidR="00A36BDA">
        <w:t>.</w:t>
      </w:r>
      <w:r>
        <w:t xml:space="preserve"> Hình 5 thể hiện module điều khiển có sử dụng vi điều khiển 8051 kết hợp với cổng truyền thông nối tiếp RS232. </w:t>
      </w:r>
      <w:r w:rsidR="00CC0EA2" w:rsidRPr="00CC0EA2">
        <w:t xml:space="preserve">Các ứng dụng RS232 có thể sử dụng hai </w:t>
      </w:r>
      <w:r w:rsidR="001E6F81">
        <w:t>kiểu giao tiếp là</w:t>
      </w:r>
      <w:r w:rsidR="00CC0EA2" w:rsidRPr="00CC0EA2">
        <w:t xml:space="preserve"> bắt tay bằng các lệnh điều khiển trong luồng dữ liệ</w:t>
      </w:r>
      <w:r w:rsidR="001E6F81">
        <w:t>u (</w:t>
      </w:r>
      <w:r w:rsidR="00CC0EA2" w:rsidRPr="00CC0EA2">
        <w:t>điều khiển luồng phần mềm</w:t>
      </w:r>
      <w:r w:rsidR="001E6F81">
        <w:t>)</w:t>
      </w:r>
      <w:r w:rsidR="00CC0EA2" w:rsidRPr="00CC0EA2">
        <w:t xml:space="preserve"> hoặc </w:t>
      </w:r>
      <w:r w:rsidR="001E6F81">
        <w:t>các đường</w:t>
      </w:r>
      <w:r w:rsidR="00CC0EA2" w:rsidRPr="00CC0EA2">
        <w:t xml:space="preserve"> vật lý</w:t>
      </w:r>
      <w:r w:rsidR="001E6F81">
        <w:t xml:space="preserve"> (</w:t>
      </w:r>
      <w:r w:rsidR="00CC0EA2" w:rsidRPr="00CC0EA2">
        <w:t>điều khiển luồng phần cứng</w:t>
      </w:r>
      <w:r w:rsidR="001E6F81">
        <w:t xml:space="preserve">) </w:t>
      </w:r>
      <w:r w:rsidR="001E6F81">
        <w:fldChar w:fldCharType="begin" w:fldLock="1"/>
      </w:r>
      <w:r w:rsidR="00A6551C">
        <w:instrText>ADDIN CSL_CITATION {"citationItems":[{"id":"ITEM-1","itemData":{"DOI":"10.1109/ISCI.2011.5958920","ISBN":"9781612846903","abstract":"Universal Serial Bus (USB) is a new personal computer interconnection protocol, developed to make the connection of peripheral devices to a computer easier and more efficient. It reduces the cost for the end user, improves communication speed and supports simultaneous attachment of multiple devices (up to127)RS232, in another hand, was designed to single device connection, but is one of the most used communication protocols. An embedded converter from RS232 to USB is very interesting, since it would allow serial-based devices to experience USB advantages without major changes. This work describes the specification and development of such converter and it is also a useful guide for implementing other USB devices. The main blocks in the implementation are USB device, UART (RS232 protocol engine) and interface FIFO logic. The USB device block has to know how to detect and respond to events at a USB port and it has to provide a way for the device to store data to be sent and retrieve data that have been received UART consists of different blocks which handle the serial communication through RS232 protocol. There are a set of control registers to control the data transfer. The interface FIFO logic has FIFO to bridge the data rate differences between USB and RS232 protocols. © 2011 IEEE.","author":[{"dropping-particle":"","family":"Vijaya","given":"V.","non-dropping-particle":"","parse-names":false,"suffix":""},{"dropping-particle":"","family":"Valupadasu","given":"Rama","non-dropping-particle":"","parse-names":false,"suffix":""},{"dropping-particle":"","family":"Chunduri","given":"B. Ramarao","non-dropping-particle":"","parse-names":false,"suffix":""},{"dropping-particle":"","family":"Rekha","given":"Ch Kranthi","non-dropping-particle":"","parse-names":false,"suffix":""},{"dropping-particle":"","family":"Sreedevi","given":"B.","non-dropping-particle":"","parse-names":false,"suffix":""}],"container-title":"ISCI 2011 - 2011 IEEE Symposium on Computers and Informatics","id":"ITEM-1","issued":{"date-parts":[["2011"]]},"page":"237-242","title":"FPGA implementation of RS232 to Universal serial bus converter","type":"article-journal"},"uris":["http://www.mendeley.com/documents/?uuid=b6c7dfb7-5fa5-4045-8ae4-91727ce6828e"]}],"mendeley":{"formattedCitation":"(Vijaya, Valupadasu, Chunduri, Rekha, &amp; Sreedevi, 2011)","manualFormatting":"(Vijaya et al., 2011)","plainTextFormattedCitation":"(Vijaya, Valupadasu, Chunduri, Rekha, &amp; Sreedevi, 2011)","previouslyFormattedCitation":"(Vijaya, Valupadasu, Chunduri, Rekha, &amp; Sreedevi, 2011)"},"properties":{"noteIndex":0},"schema":"https://github.com/citation-style-language/schema/raw/master/csl-citation.json"}</w:instrText>
      </w:r>
      <w:r w:rsidR="001E6F81">
        <w:fldChar w:fldCharType="separate"/>
      </w:r>
      <w:r w:rsidR="001E6F81">
        <w:rPr>
          <w:noProof/>
        </w:rPr>
        <w:t>(Vijaya et al.</w:t>
      </w:r>
      <w:r w:rsidR="001E6F81" w:rsidRPr="001E6F81">
        <w:rPr>
          <w:noProof/>
        </w:rPr>
        <w:t>, 2011)</w:t>
      </w:r>
      <w:r w:rsidR="001E6F81">
        <w:fldChar w:fldCharType="end"/>
      </w:r>
      <w:r w:rsidR="001E6F81">
        <w:t>.</w:t>
      </w:r>
      <w:r w:rsidR="00A6551C">
        <w:t xml:space="preserve">  Bảng 2 thể hiện các trạng thái của bit điều khiển PA1 và PA0 dùng để điều khiển chiều quay của motor DC.</w:t>
      </w:r>
    </w:p>
    <w:p w:rsidR="003705E1" w:rsidRDefault="001E6F81" w:rsidP="001E6F81">
      <w:pPr>
        <w:ind w:firstLine="0"/>
        <w:jc w:val="center"/>
      </w:pPr>
      <w:r>
        <w:rPr>
          <w:noProof/>
        </w:rPr>
        <w:drawing>
          <wp:inline distT="0" distB="0" distL="0" distR="0" wp14:anchorId="3F2299C6" wp14:editId="2D7223C3">
            <wp:extent cx="3881921" cy="3406901"/>
            <wp:effectExtent l="0" t="0" r="444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cstate="print"/>
                    <a:srcRect/>
                    <a:stretch>
                      <a:fillRect/>
                    </a:stretch>
                  </pic:blipFill>
                  <pic:spPr bwMode="auto">
                    <a:xfrm>
                      <a:off x="0" y="0"/>
                      <a:ext cx="3900039" cy="3422802"/>
                    </a:xfrm>
                    <a:prstGeom prst="rect">
                      <a:avLst/>
                    </a:prstGeom>
                    <a:noFill/>
                    <a:ln w="9525">
                      <a:noFill/>
                      <a:miter lim="800000"/>
                      <a:headEnd/>
                      <a:tailEnd/>
                    </a:ln>
                  </pic:spPr>
                </pic:pic>
              </a:graphicData>
            </a:graphic>
          </wp:inline>
        </w:drawing>
      </w:r>
    </w:p>
    <w:p w:rsidR="001E6F81" w:rsidRDefault="001E6F81" w:rsidP="001E6F81">
      <w:pPr>
        <w:pStyle w:val="HinhNote"/>
        <w:ind w:firstLine="0"/>
      </w:pPr>
      <w:r>
        <w:t xml:space="preserve">Hình </w:t>
      </w:r>
      <w:r>
        <w:t>5</w:t>
      </w:r>
      <w:r>
        <w:t xml:space="preserve">. </w:t>
      </w:r>
      <w:r w:rsidRPr="001E6F81">
        <w:t>Module điều khiển chính có kết nối với PC thông qua RS232</w:t>
      </w:r>
    </w:p>
    <w:p w:rsidR="001E6F81" w:rsidRDefault="001E6F81" w:rsidP="001E6F81">
      <w:pPr>
        <w:ind w:left="720" w:firstLine="0"/>
      </w:pPr>
      <w:r>
        <w:t xml:space="preserve">Quá trình làm việc của 89C51 được thể hiện qua </w:t>
      </w:r>
      <w:r>
        <w:t>4</w:t>
      </w:r>
      <w:r>
        <w:t xml:space="preserve"> bước sau:</w:t>
      </w:r>
      <w:r>
        <w:t xml:space="preserve"> </w:t>
      </w:r>
    </w:p>
    <w:p w:rsidR="001E6F81" w:rsidRDefault="001E6F81" w:rsidP="001E6F81">
      <w:pPr>
        <w:ind w:left="720" w:firstLine="0"/>
      </w:pPr>
      <w:r>
        <w:t>Bước 1. Đọc byte đầu tiên của khung truyền, kiểm tra giá trị nhận được có là mã ASCII của ký tự B?. Nếu không thực hiện bước 1, nếu phải chuyển qua bước 2.</w:t>
      </w:r>
    </w:p>
    <w:p w:rsidR="001E6F81" w:rsidRDefault="001E6F81" w:rsidP="001E6F81">
      <w:pPr>
        <w:ind w:left="720" w:firstLine="0"/>
      </w:pPr>
      <w:r>
        <w:t>Bước 2. Đọc byte kế tiếp, kiểm tra byte nhận thứ 2 là mã ASCII của “T”, “N” hay “D”. Nếu là ký tự “D” – thực hiện bước 3 .  Ngược lại, chuyển sang bước 4.</w:t>
      </w:r>
    </w:p>
    <w:p w:rsidR="001E6F81" w:rsidRDefault="001E6F81" w:rsidP="001E6F81">
      <w:pPr>
        <w:ind w:left="720" w:firstLine="0"/>
      </w:pPr>
      <w:r>
        <w:t>Bước 3. Dừng động cơ, với giá trị 11 trên đường điều khiển P2.</w:t>
      </w:r>
    </w:p>
    <w:p w:rsidR="003705E1" w:rsidRDefault="001E6F81" w:rsidP="001E6F81">
      <w:pPr>
        <w:ind w:left="720" w:firstLine="0"/>
      </w:pPr>
      <w:r>
        <w:t>Bước 4. Nhận byte kế tiếp là tần số băm xung để điều khiển tốc độ động cơ DC. Có kết hợp với chiều quay từ bước 2.</w:t>
      </w:r>
    </w:p>
    <w:p w:rsidR="001E6F81" w:rsidRDefault="001E6F81" w:rsidP="001E6F81">
      <w:pPr>
        <w:pStyle w:val="Caption"/>
      </w:pPr>
      <w:r>
        <w:lastRenderedPageBreak/>
        <w:t xml:space="preserve">Bảng </w:t>
      </w:r>
      <w:r w:rsidR="00A6551C">
        <w:t>2</w:t>
      </w:r>
      <w:r>
        <w:t xml:space="preserve">. </w:t>
      </w:r>
      <w:r>
        <w:t>T</w:t>
      </w:r>
      <w:r w:rsidRPr="001E6F81">
        <w:t>rạ</w:t>
      </w:r>
      <w:r>
        <w:t>ng thái P</w:t>
      </w:r>
      <w:r w:rsidRPr="001E6F81">
        <w:t>A0 và PA1 để điều khiển chiề</w:t>
      </w:r>
      <w:r w:rsidR="00A6551C">
        <w:t xml:space="preserve">u quay </w:t>
      </w:r>
      <w:r w:rsidRPr="001E6F81">
        <w:t>độ</w:t>
      </w:r>
      <w:r w:rsidR="00A6551C">
        <w:t>ng cơ</w:t>
      </w:r>
    </w:p>
    <w:tbl>
      <w:tblPr>
        <w:tblW w:w="4355" w:type="pct"/>
        <w:jc w:val="center"/>
        <w:tblLook w:val="01E0" w:firstRow="1" w:lastRow="1" w:firstColumn="1" w:lastColumn="1" w:noHBand="0" w:noVBand="0"/>
      </w:tblPr>
      <w:tblGrid>
        <w:gridCol w:w="2128"/>
        <w:gridCol w:w="2550"/>
        <w:gridCol w:w="2976"/>
      </w:tblGrid>
      <w:tr w:rsidR="001E6F81" w:rsidRPr="009D5F52" w:rsidTr="00A6551C">
        <w:trPr>
          <w:jc w:val="center"/>
        </w:trPr>
        <w:tc>
          <w:tcPr>
            <w:tcW w:w="1390" w:type="pct"/>
            <w:tcBorders>
              <w:top w:val="single" w:sz="4" w:space="0" w:color="auto"/>
              <w:bottom w:val="single" w:sz="4" w:space="0" w:color="auto"/>
            </w:tcBorders>
          </w:tcPr>
          <w:p w:rsidR="001E6F81" w:rsidRPr="00CF0DF6" w:rsidRDefault="001E6F81" w:rsidP="00410615">
            <w:pPr>
              <w:pStyle w:val="Nibng"/>
            </w:pPr>
            <w:r>
              <w:t>PA1</w:t>
            </w:r>
          </w:p>
        </w:tc>
        <w:tc>
          <w:tcPr>
            <w:tcW w:w="1666" w:type="pct"/>
            <w:tcBorders>
              <w:top w:val="single" w:sz="4" w:space="0" w:color="auto"/>
              <w:bottom w:val="single" w:sz="4" w:space="0" w:color="auto"/>
            </w:tcBorders>
          </w:tcPr>
          <w:p w:rsidR="001E6F81" w:rsidRPr="00CF0DF6" w:rsidRDefault="001E6F81" w:rsidP="00410615">
            <w:pPr>
              <w:pStyle w:val="Nibng"/>
            </w:pPr>
            <w:r>
              <w:t>PA0</w:t>
            </w:r>
          </w:p>
        </w:tc>
        <w:tc>
          <w:tcPr>
            <w:tcW w:w="1944" w:type="pct"/>
            <w:tcBorders>
              <w:top w:val="single" w:sz="4" w:space="0" w:color="auto"/>
              <w:bottom w:val="single" w:sz="4" w:space="0" w:color="auto"/>
            </w:tcBorders>
          </w:tcPr>
          <w:p w:rsidR="001E6F81" w:rsidRDefault="001E6F81" w:rsidP="00410615">
            <w:pPr>
              <w:pStyle w:val="Nibng"/>
            </w:pPr>
            <w:r>
              <w:t>Trạng thái</w:t>
            </w:r>
          </w:p>
        </w:tc>
      </w:tr>
      <w:tr w:rsidR="001E6F81" w:rsidRPr="009D5F52" w:rsidTr="00A6551C">
        <w:trPr>
          <w:jc w:val="center"/>
        </w:trPr>
        <w:tc>
          <w:tcPr>
            <w:tcW w:w="1390" w:type="pct"/>
            <w:tcBorders>
              <w:top w:val="single" w:sz="4" w:space="0" w:color="auto"/>
            </w:tcBorders>
          </w:tcPr>
          <w:p w:rsidR="001E6F81" w:rsidRPr="00CF0DF6" w:rsidRDefault="001E6F81" w:rsidP="00410615">
            <w:pPr>
              <w:pStyle w:val="Nibng"/>
            </w:pPr>
            <w:r>
              <w:t>x</w:t>
            </w:r>
          </w:p>
        </w:tc>
        <w:tc>
          <w:tcPr>
            <w:tcW w:w="1666" w:type="pct"/>
            <w:tcBorders>
              <w:top w:val="single" w:sz="4" w:space="0" w:color="auto"/>
            </w:tcBorders>
          </w:tcPr>
          <w:p w:rsidR="001E6F81" w:rsidRPr="00CF0DF6" w:rsidRDefault="001E6F81" w:rsidP="00410615">
            <w:pPr>
              <w:pStyle w:val="Nibng"/>
            </w:pPr>
            <w:r>
              <w:t>0</w:t>
            </w:r>
          </w:p>
        </w:tc>
        <w:tc>
          <w:tcPr>
            <w:tcW w:w="1944" w:type="pct"/>
            <w:tcBorders>
              <w:top w:val="single" w:sz="4" w:space="0" w:color="auto"/>
            </w:tcBorders>
          </w:tcPr>
          <w:p w:rsidR="001E6F81" w:rsidRPr="00CF0DF6" w:rsidRDefault="001E6F81" w:rsidP="00410615">
            <w:pPr>
              <w:pStyle w:val="Nibng"/>
            </w:pPr>
            <w:r>
              <w:t>Quay thuận</w:t>
            </w:r>
          </w:p>
        </w:tc>
      </w:tr>
      <w:tr w:rsidR="001E6F81" w:rsidRPr="009D5F52" w:rsidTr="00A6551C">
        <w:trPr>
          <w:jc w:val="center"/>
        </w:trPr>
        <w:tc>
          <w:tcPr>
            <w:tcW w:w="1390" w:type="pct"/>
          </w:tcPr>
          <w:p w:rsidR="001E6F81" w:rsidRPr="00CF0DF6" w:rsidRDefault="001E6F81" w:rsidP="00410615">
            <w:pPr>
              <w:pStyle w:val="Nibng"/>
            </w:pPr>
            <w:r>
              <w:t>0</w:t>
            </w:r>
          </w:p>
        </w:tc>
        <w:tc>
          <w:tcPr>
            <w:tcW w:w="1666" w:type="pct"/>
          </w:tcPr>
          <w:p w:rsidR="001E6F81" w:rsidRPr="00CF0DF6" w:rsidRDefault="001E6F81" w:rsidP="00410615">
            <w:pPr>
              <w:pStyle w:val="Nibng"/>
            </w:pPr>
            <w:r>
              <w:t>1</w:t>
            </w:r>
          </w:p>
        </w:tc>
        <w:tc>
          <w:tcPr>
            <w:tcW w:w="1944" w:type="pct"/>
          </w:tcPr>
          <w:p w:rsidR="001E6F81" w:rsidRPr="00CF0DF6" w:rsidRDefault="001E6F81" w:rsidP="00410615">
            <w:pPr>
              <w:pStyle w:val="Nibng"/>
            </w:pPr>
            <w:r>
              <w:t>Quay nghịch</w:t>
            </w:r>
          </w:p>
        </w:tc>
      </w:tr>
      <w:tr w:rsidR="001E6F81" w:rsidRPr="009D5F52" w:rsidTr="00A6551C">
        <w:trPr>
          <w:jc w:val="center"/>
        </w:trPr>
        <w:tc>
          <w:tcPr>
            <w:tcW w:w="1390" w:type="pct"/>
            <w:tcBorders>
              <w:bottom w:val="single" w:sz="6" w:space="0" w:color="auto"/>
            </w:tcBorders>
          </w:tcPr>
          <w:p w:rsidR="001E6F81" w:rsidRDefault="001E6F81" w:rsidP="00410615">
            <w:pPr>
              <w:pStyle w:val="Nibng"/>
            </w:pPr>
            <w:r>
              <w:t>1</w:t>
            </w:r>
          </w:p>
        </w:tc>
        <w:tc>
          <w:tcPr>
            <w:tcW w:w="1666" w:type="pct"/>
            <w:tcBorders>
              <w:bottom w:val="single" w:sz="6" w:space="0" w:color="auto"/>
            </w:tcBorders>
          </w:tcPr>
          <w:p w:rsidR="001E6F81" w:rsidRPr="00CF0DF6" w:rsidRDefault="001E6F81" w:rsidP="00410615">
            <w:pPr>
              <w:pStyle w:val="Nibng"/>
            </w:pPr>
            <w:r>
              <w:t>1</w:t>
            </w:r>
          </w:p>
        </w:tc>
        <w:tc>
          <w:tcPr>
            <w:tcW w:w="1944" w:type="pct"/>
            <w:tcBorders>
              <w:bottom w:val="single" w:sz="6" w:space="0" w:color="auto"/>
            </w:tcBorders>
          </w:tcPr>
          <w:p w:rsidR="001E6F81" w:rsidRPr="00CF0DF6" w:rsidRDefault="001E6F81" w:rsidP="00410615">
            <w:pPr>
              <w:pStyle w:val="Nibng"/>
            </w:pPr>
            <w:r>
              <w:t>Dùng</w:t>
            </w:r>
          </w:p>
        </w:tc>
      </w:tr>
    </w:tbl>
    <w:p w:rsidR="001E6F81" w:rsidRDefault="001E6F81" w:rsidP="001E6F81">
      <w:pPr>
        <w:ind w:firstLine="0"/>
      </w:pPr>
    </w:p>
    <w:p w:rsidR="00283D5F" w:rsidRDefault="001D5673" w:rsidP="00547102">
      <w:pPr>
        <w:pStyle w:val="Mccp1"/>
      </w:pPr>
      <w:r>
        <w:t>3</w:t>
      </w:r>
      <w:r w:rsidR="009E350A">
        <w:t>.</w:t>
      </w:r>
      <w:r w:rsidR="009E350A">
        <w:tab/>
      </w:r>
      <w:r w:rsidR="00283D5F">
        <w:t xml:space="preserve">KẾT QUẢ VÀ </w:t>
      </w:r>
      <w:r w:rsidR="006108E1">
        <w:t>t</w:t>
      </w:r>
      <w:r w:rsidR="00283D5F">
        <w:t>HẢO LUẬN</w:t>
      </w:r>
    </w:p>
    <w:p w:rsidR="00A6551C" w:rsidRDefault="000409F5" w:rsidP="00A6551C">
      <w:pPr>
        <w:pStyle w:val="Mccp1"/>
        <w:ind w:firstLine="720"/>
        <w:rPr>
          <w:rFonts w:ascii="Times New Roman" w:hAnsi="Times New Roman"/>
          <w:b w:val="0"/>
          <w:caps w:val="0"/>
          <w:szCs w:val="20"/>
          <w:lang w:val="en-GB"/>
        </w:rPr>
      </w:pPr>
      <w:r>
        <w:rPr>
          <w:rFonts w:ascii="Times New Roman" w:hAnsi="Times New Roman"/>
          <w:b w:val="0"/>
          <w:caps w:val="0"/>
          <w:szCs w:val="20"/>
          <w:lang w:val="en-GB"/>
        </w:rPr>
        <w:t>Kết quả thiết kế giao diện được mô tả ở Hình 6. Trong đó, phần thiết lập (Settings) bao gồm các thông số: (1) địa chỉ cổng giao tiếp; (2) tốc độ truyền thôn; (3) khung truyền dữ liệu 8 bit (bao gồm hoặc không bao gồm bit chẵn lẻ). Tab HOME hiển thị thông tin trạng thái của động cơ: (1) quay thuận, (2) quay nghịc, (3) dừng. Ngoài ra, còn có 2 chế độ hiển thị: (1) thông tin truyền dữ liệu đến motor, và (2): thông tin từ DC motor gửi lên máy chủ Web. Cuối cùng, giản đồ xung cho biết trạng thái hiện tại của xung điều khiển phần ON hay OFF chiếm tỷ lệ bao nhiêu trong 1 chu kỳ.</w:t>
      </w:r>
    </w:p>
    <w:p w:rsidR="000409F5" w:rsidRDefault="000409F5" w:rsidP="000409F5">
      <w:pPr>
        <w:pStyle w:val="Mccp1"/>
        <w:jc w:val="center"/>
        <w:rPr>
          <w:rFonts w:ascii="Times New Roman" w:hAnsi="Times New Roman"/>
          <w:b w:val="0"/>
          <w:caps w:val="0"/>
          <w:szCs w:val="20"/>
          <w:lang w:val="en-GB"/>
        </w:rPr>
      </w:pPr>
      <w:r>
        <w:rPr>
          <w:rFonts w:ascii="Times New Roman" w:hAnsi="Times New Roman" w:hint="eastAsia"/>
          <w:b w:val="0"/>
          <w:caps w:val="0"/>
          <w:noProof/>
          <w:szCs w:val="20"/>
        </w:rPr>
        <w:drawing>
          <wp:inline distT="0" distB="0" distL="0" distR="0">
            <wp:extent cx="5210175" cy="1348390"/>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UI.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67838" cy="1363313"/>
                    </a:xfrm>
                    <a:prstGeom prst="rect">
                      <a:avLst/>
                    </a:prstGeom>
                  </pic:spPr>
                </pic:pic>
              </a:graphicData>
            </a:graphic>
          </wp:inline>
        </w:drawing>
      </w:r>
    </w:p>
    <w:p w:rsidR="000409F5" w:rsidRDefault="000409F5" w:rsidP="000409F5">
      <w:pPr>
        <w:pStyle w:val="Mccp1"/>
        <w:jc w:val="center"/>
        <w:rPr>
          <w:rFonts w:ascii="Times New Roman" w:hAnsi="Times New Roman"/>
          <w:b w:val="0"/>
          <w:caps w:val="0"/>
          <w:szCs w:val="20"/>
          <w:lang w:val="en-GB"/>
        </w:rPr>
      </w:pPr>
      <w:r>
        <w:rPr>
          <w:rFonts w:ascii="Times New Roman" w:hAnsi="Times New Roman" w:hint="eastAsia"/>
          <w:b w:val="0"/>
          <w:caps w:val="0"/>
          <w:noProof/>
          <w:szCs w:val="20"/>
        </w:rPr>
        <w:drawing>
          <wp:inline distT="0" distB="0" distL="0" distR="0">
            <wp:extent cx="5170172" cy="2303864"/>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UI_HOM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84741" cy="2310356"/>
                    </a:xfrm>
                    <a:prstGeom prst="rect">
                      <a:avLst/>
                    </a:prstGeom>
                  </pic:spPr>
                </pic:pic>
              </a:graphicData>
            </a:graphic>
          </wp:inline>
        </w:drawing>
      </w:r>
    </w:p>
    <w:p w:rsidR="000409F5" w:rsidRDefault="000409F5" w:rsidP="000409F5">
      <w:pPr>
        <w:pStyle w:val="HinhNote"/>
        <w:ind w:firstLine="0"/>
      </w:pPr>
      <w:r>
        <w:t xml:space="preserve">Hình </w:t>
      </w:r>
      <w:r>
        <w:t>6</w:t>
      </w:r>
      <w:r>
        <w:t xml:space="preserve">. </w:t>
      </w:r>
      <w:r>
        <w:t>Giao diện hiển thị các thiết lập trong truyền thông giữa máy chủ web và module ghép nối (hình trên) và thông số tốc độ động cơ (hình dưới)</w:t>
      </w:r>
    </w:p>
    <w:p w:rsidR="000409F5" w:rsidRDefault="00E614BC" w:rsidP="00E614BC">
      <w:pPr>
        <w:pStyle w:val="Mccp1"/>
        <w:rPr>
          <w:rFonts w:ascii="Times New Roman" w:hAnsi="Times New Roman"/>
          <w:b w:val="0"/>
          <w:caps w:val="0"/>
          <w:szCs w:val="20"/>
          <w:lang w:val="en-GB"/>
        </w:rPr>
      </w:pPr>
      <w:r>
        <w:rPr>
          <w:rFonts w:ascii="Times New Roman" w:hAnsi="Times New Roman"/>
          <w:b w:val="0"/>
          <w:caps w:val="0"/>
          <w:szCs w:val="20"/>
          <w:lang w:val="en-GB"/>
        </w:rPr>
        <w:lastRenderedPageBreak/>
        <w:tab/>
        <w:t xml:space="preserve">Chương trình được thử nghiệm trên nhiều dải tần khác nhau: 10Hz, 100Hz, 10KHz, 100KHz và 1MHz cho thấy kết quả điều khiển tốc độ động cơ phụ thuộc vào tần số và cả độ rộng xung điều khiển. </w:t>
      </w:r>
      <w:r w:rsidR="00450BF3">
        <w:rPr>
          <w:rFonts w:ascii="Times New Roman" w:hAnsi="Times New Roman"/>
          <w:b w:val="0"/>
          <w:caps w:val="0"/>
          <w:szCs w:val="20"/>
          <w:lang w:val="en-GB"/>
        </w:rPr>
        <w:t>Nếu như kết quả điều khiển trực tiếp từ Web Server cho giá trị tức thời thì ở phần điều khiển qua mạng Internet có độ trễ nhất định (Hình 7). Ngoài ra, ở dải tần số càng cao thì độ trễ của xung điều khiển có sự méo tín hiệu dù việc điều khiển được thực hiện trực tiếp từ Web Server (Hình 8).</w:t>
      </w:r>
    </w:p>
    <w:p w:rsidR="00450BF3" w:rsidRDefault="00450BF3" w:rsidP="00E614BC">
      <w:pPr>
        <w:pStyle w:val="Mccp1"/>
        <w:rPr>
          <w:rFonts w:ascii="Times New Roman" w:hAnsi="Times New Roman"/>
          <w:b w:val="0"/>
          <w:caps w:val="0"/>
          <w:szCs w:val="20"/>
          <w:lang w:val="en-GB"/>
        </w:rPr>
      </w:pPr>
      <w:r>
        <w:rPr>
          <w:rFonts w:ascii="Times New Roman" w:hAnsi="Times New Roman" w:hint="eastAsia"/>
          <w:b w:val="0"/>
          <w:caps w:val="0"/>
          <w:noProof/>
          <w:szCs w:val="20"/>
        </w:rPr>
        <w:drawing>
          <wp:inline distT="0" distB="0" distL="0" distR="0">
            <wp:extent cx="5467350" cy="38672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SC00429.JPG"/>
                    <pic:cNvPicPr/>
                  </pic:nvPicPr>
                  <pic:blipFill rotWithShape="1">
                    <a:blip r:embed="rId23" cstate="print">
                      <a:extLst>
                        <a:ext uri="{28A0092B-C50C-407E-A947-70E740481C1C}">
                          <a14:useLocalDpi xmlns:a14="http://schemas.microsoft.com/office/drawing/2010/main" val="0"/>
                        </a:ext>
                      </a:extLst>
                    </a:blip>
                    <a:srcRect/>
                    <a:stretch/>
                  </pic:blipFill>
                  <pic:spPr bwMode="auto">
                    <a:xfrm>
                      <a:off x="0" y="0"/>
                      <a:ext cx="5470476" cy="3869422"/>
                    </a:xfrm>
                    <a:prstGeom prst="rect">
                      <a:avLst/>
                    </a:prstGeom>
                    <a:ln>
                      <a:noFill/>
                    </a:ln>
                    <a:extLst>
                      <a:ext uri="{53640926-AAD7-44D8-BBD7-CCE9431645EC}">
                        <a14:shadowObscured xmlns:a14="http://schemas.microsoft.com/office/drawing/2010/main"/>
                      </a:ext>
                    </a:extLst>
                  </pic:spPr>
                </pic:pic>
              </a:graphicData>
            </a:graphic>
          </wp:inline>
        </w:drawing>
      </w:r>
    </w:p>
    <w:p w:rsidR="00450BF3" w:rsidRDefault="00450BF3" w:rsidP="00E614BC">
      <w:pPr>
        <w:pStyle w:val="Mccp1"/>
        <w:rPr>
          <w:rFonts w:ascii="Times New Roman" w:hAnsi="Times New Roman"/>
          <w:b w:val="0"/>
          <w:caps w:val="0"/>
          <w:szCs w:val="20"/>
          <w:lang w:val="en-GB"/>
        </w:rPr>
      </w:pPr>
      <w:r>
        <w:rPr>
          <w:rFonts w:ascii="Times New Roman" w:hAnsi="Times New Roman" w:hint="eastAsia"/>
          <w:b w:val="0"/>
          <w:caps w:val="0"/>
          <w:noProof/>
          <w:szCs w:val="20"/>
        </w:rPr>
        <w:drawing>
          <wp:inline distT="0" distB="0" distL="0" distR="0">
            <wp:extent cx="5471770" cy="2438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UN5050.BMP"/>
                    <pic:cNvPicPr/>
                  </pic:nvPicPr>
                  <pic:blipFill rotWithShape="1">
                    <a:blip r:embed="rId24" cstate="print">
                      <a:extLst>
                        <a:ext uri="{28A0092B-C50C-407E-A947-70E740481C1C}">
                          <a14:useLocalDpi xmlns:a14="http://schemas.microsoft.com/office/drawing/2010/main" val="0"/>
                        </a:ext>
                      </a:extLst>
                    </a:blip>
                    <a:srcRect l="1219" t="1961" r="1045"/>
                    <a:stretch/>
                  </pic:blipFill>
                  <pic:spPr bwMode="auto">
                    <a:xfrm>
                      <a:off x="0" y="0"/>
                      <a:ext cx="5480811" cy="2442429"/>
                    </a:xfrm>
                    <a:prstGeom prst="rect">
                      <a:avLst/>
                    </a:prstGeom>
                    <a:ln>
                      <a:noFill/>
                    </a:ln>
                    <a:extLst>
                      <a:ext uri="{53640926-AAD7-44D8-BBD7-CCE9431645EC}">
                        <a14:shadowObscured xmlns:a14="http://schemas.microsoft.com/office/drawing/2010/main"/>
                      </a:ext>
                    </a:extLst>
                  </pic:spPr>
                </pic:pic>
              </a:graphicData>
            </a:graphic>
          </wp:inline>
        </w:drawing>
      </w:r>
    </w:p>
    <w:p w:rsidR="001D5673" w:rsidRDefault="001D5673" w:rsidP="001D5673">
      <w:pPr>
        <w:pStyle w:val="HinhNote"/>
        <w:ind w:firstLine="0"/>
      </w:pPr>
      <w:r>
        <w:t>Hình 7. Mô hình điều khiển trực tiếp từ máy chủ web đến động cơ DC</w:t>
      </w:r>
      <w:r>
        <w:t xml:space="preserve"> ở 2 trường hợp: trực tiếp (hình trên) và thông qua Internet (hình dưới)</w:t>
      </w:r>
    </w:p>
    <w:p w:rsidR="001D5673" w:rsidRDefault="001D5673" w:rsidP="001D5673">
      <w:pPr>
        <w:pStyle w:val="HinhNote"/>
        <w:ind w:firstLine="0"/>
        <w:rPr>
          <w:b w:val="0"/>
          <w:caps/>
        </w:rPr>
      </w:pPr>
      <w:r>
        <w:rPr>
          <w:b w:val="0"/>
          <w:caps/>
          <w:noProof/>
          <w:lang w:val="en-US"/>
        </w:rPr>
        <w:lastRenderedPageBreak/>
        <w:drawing>
          <wp:inline distT="0" distB="0" distL="0" distR="0">
            <wp:extent cx="5580380" cy="3305175"/>
            <wp:effectExtent l="0" t="0" r="127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3.JPG"/>
                    <pic:cNvPicPr/>
                  </pic:nvPicPr>
                  <pic:blipFill rotWithShape="1">
                    <a:blip r:embed="rId25">
                      <a:extLst>
                        <a:ext uri="{28A0092B-C50C-407E-A947-70E740481C1C}">
                          <a14:useLocalDpi xmlns:a14="http://schemas.microsoft.com/office/drawing/2010/main" val="0"/>
                        </a:ext>
                      </a:extLst>
                    </a:blip>
                    <a:srcRect b="5208"/>
                    <a:stretch/>
                  </pic:blipFill>
                  <pic:spPr bwMode="auto">
                    <a:xfrm>
                      <a:off x="0" y="0"/>
                      <a:ext cx="5580380" cy="3305175"/>
                    </a:xfrm>
                    <a:prstGeom prst="rect">
                      <a:avLst/>
                    </a:prstGeom>
                    <a:ln>
                      <a:noFill/>
                    </a:ln>
                    <a:extLst>
                      <a:ext uri="{53640926-AAD7-44D8-BBD7-CCE9431645EC}">
                        <a14:shadowObscured xmlns:a14="http://schemas.microsoft.com/office/drawing/2010/main"/>
                      </a:ext>
                    </a:extLst>
                  </pic:spPr>
                </pic:pic>
              </a:graphicData>
            </a:graphic>
          </wp:inline>
        </w:drawing>
      </w:r>
    </w:p>
    <w:p w:rsidR="001D5673" w:rsidRDefault="001D5673" w:rsidP="001D5673">
      <w:pPr>
        <w:pStyle w:val="HinhNote"/>
        <w:ind w:firstLine="0"/>
      </w:pPr>
      <w:r>
        <w:t xml:space="preserve">Hình </w:t>
      </w:r>
      <w:r>
        <w:t>8</w:t>
      </w:r>
      <w:r>
        <w:t xml:space="preserve">. Mô hình điều khiển trực tiếp từ máy chủ web đến động cơ DC </w:t>
      </w:r>
      <w:r>
        <w:t>trong trường hợp tần số băm xung là 100MHz</w:t>
      </w:r>
    </w:p>
    <w:p w:rsidR="001D5673" w:rsidRDefault="001D5673" w:rsidP="00283D5F">
      <w:pPr>
        <w:pStyle w:val="Cmn"/>
      </w:pPr>
    </w:p>
    <w:p w:rsidR="00A95E3B" w:rsidRDefault="00A95E3B" w:rsidP="00283D5F">
      <w:pPr>
        <w:pStyle w:val="Cmn"/>
        <w:rPr>
          <w:rFonts w:hint="eastAsia"/>
        </w:rPr>
      </w:pPr>
      <w:r>
        <w:t>Tài li</w:t>
      </w:r>
      <w:r w:rsidR="00BF6481">
        <w:t>Ệ</w:t>
      </w:r>
      <w:r>
        <w:t xml:space="preserve">u </w:t>
      </w:r>
      <w:r w:rsidR="00A6551C">
        <w:t>THAM KHẢO</w:t>
      </w:r>
    </w:p>
    <w:p w:rsidR="00A6551C" w:rsidRPr="00A6551C" w:rsidRDefault="00A6551C" w:rsidP="00A6551C">
      <w:pPr>
        <w:widowControl w:val="0"/>
        <w:autoSpaceDE w:val="0"/>
        <w:autoSpaceDN w:val="0"/>
        <w:adjustRightInd w:val="0"/>
        <w:ind w:left="480" w:hanging="480"/>
        <w:rPr>
          <w:noProof/>
          <w:szCs w:val="24"/>
        </w:rPr>
      </w:pPr>
      <w:r>
        <w:fldChar w:fldCharType="begin" w:fldLock="1"/>
      </w:r>
      <w:r>
        <w:instrText xml:space="preserve">ADDIN Mendeley Bibliography CSL_BIBLIOGRAPHY </w:instrText>
      </w:r>
      <w:r>
        <w:fldChar w:fldCharType="separate"/>
      </w:r>
      <w:r w:rsidRPr="00A6551C">
        <w:rPr>
          <w:noProof/>
          <w:szCs w:val="24"/>
        </w:rPr>
        <w:t xml:space="preserve">Lima, Z., García-Vázquez, H., Rodríguez, R., Khemchandani, S., Dualibe, F., &amp; del Pino, J. (2018). A System for Controlling and Monitoring IoT Applications. </w:t>
      </w:r>
      <w:r w:rsidRPr="00A6551C">
        <w:rPr>
          <w:i/>
          <w:iCs/>
          <w:noProof/>
          <w:szCs w:val="24"/>
        </w:rPr>
        <w:t>Applied System Innovation</w:t>
      </w:r>
      <w:r w:rsidRPr="00A6551C">
        <w:rPr>
          <w:noProof/>
          <w:szCs w:val="24"/>
        </w:rPr>
        <w:t xml:space="preserve">, </w:t>
      </w:r>
      <w:r w:rsidRPr="00A6551C">
        <w:rPr>
          <w:i/>
          <w:iCs/>
          <w:noProof/>
          <w:szCs w:val="24"/>
        </w:rPr>
        <w:t>1</w:t>
      </w:r>
      <w:r w:rsidRPr="00A6551C">
        <w:rPr>
          <w:noProof/>
          <w:szCs w:val="24"/>
        </w:rPr>
        <w:t>(3), 26. https://doi.org/10.3390/asi1030026</w:t>
      </w:r>
    </w:p>
    <w:p w:rsidR="00A6551C" w:rsidRPr="00A6551C" w:rsidRDefault="00A6551C" w:rsidP="00A6551C">
      <w:pPr>
        <w:widowControl w:val="0"/>
        <w:autoSpaceDE w:val="0"/>
        <w:autoSpaceDN w:val="0"/>
        <w:adjustRightInd w:val="0"/>
        <w:ind w:left="480" w:hanging="480"/>
        <w:rPr>
          <w:noProof/>
          <w:szCs w:val="24"/>
        </w:rPr>
      </w:pPr>
      <w:r w:rsidRPr="00A6551C">
        <w:rPr>
          <w:noProof/>
          <w:szCs w:val="24"/>
        </w:rPr>
        <w:t xml:space="preserve">Raza, K. M., Kamil, M., &amp; Kumar, P. (2016). </w:t>
      </w:r>
      <w:r w:rsidRPr="00A6551C">
        <w:rPr>
          <w:i/>
          <w:iCs/>
          <w:noProof/>
          <w:szCs w:val="24"/>
        </w:rPr>
        <w:t>Ijarcce 78</w:t>
      </w:r>
      <w:r w:rsidRPr="00A6551C">
        <w:rPr>
          <w:noProof/>
          <w:szCs w:val="24"/>
        </w:rPr>
        <w:t xml:space="preserve">. </w:t>
      </w:r>
      <w:r w:rsidRPr="00A6551C">
        <w:rPr>
          <w:i/>
          <w:iCs/>
          <w:noProof/>
          <w:szCs w:val="24"/>
        </w:rPr>
        <w:t>5</w:t>
      </w:r>
      <w:r w:rsidRPr="00A6551C">
        <w:rPr>
          <w:noProof/>
          <w:szCs w:val="24"/>
        </w:rPr>
        <w:t>(4), 307–309. https://doi.org/10.17148/IJARCCE.2016.5478</w:t>
      </w:r>
    </w:p>
    <w:p w:rsidR="00A6551C" w:rsidRPr="00A6551C" w:rsidRDefault="00A6551C" w:rsidP="00A6551C">
      <w:pPr>
        <w:widowControl w:val="0"/>
        <w:autoSpaceDE w:val="0"/>
        <w:autoSpaceDN w:val="0"/>
        <w:adjustRightInd w:val="0"/>
        <w:ind w:left="480" w:hanging="480"/>
        <w:rPr>
          <w:noProof/>
          <w:szCs w:val="24"/>
        </w:rPr>
      </w:pPr>
      <w:r w:rsidRPr="00A6551C">
        <w:rPr>
          <w:noProof/>
          <w:szCs w:val="24"/>
        </w:rPr>
        <w:t xml:space="preserve">Shrivastava, S., Rawat, J., &amp; Agrawal, A. (2012). Controlling DC Motor using Microcontroller (PIC16F72) with PWM. </w:t>
      </w:r>
      <w:r w:rsidRPr="00A6551C">
        <w:rPr>
          <w:i/>
          <w:iCs/>
          <w:noProof/>
          <w:szCs w:val="24"/>
        </w:rPr>
        <w:t>Ijer.Ijer.In</w:t>
      </w:r>
      <w:r w:rsidRPr="00A6551C">
        <w:rPr>
          <w:noProof/>
          <w:szCs w:val="24"/>
        </w:rPr>
        <w:t xml:space="preserve">, </w:t>
      </w:r>
      <w:r w:rsidRPr="00A6551C">
        <w:rPr>
          <w:i/>
          <w:iCs/>
          <w:noProof/>
          <w:szCs w:val="24"/>
        </w:rPr>
        <w:t>47</w:t>
      </w:r>
      <w:r w:rsidRPr="00A6551C">
        <w:rPr>
          <w:noProof/>
          <w:szCs w:val="24"/>
        </w:rPr>
        <w:t>(1), 45–47. Retrieved from http://ijer.ijer.in/publication/v1s2/p 45-47 ijer_jageshwar.pdf</w:t>
      </w:r>
    </w:p>
    <w:p w:rsidR="00A6551C" w:rsidRPr="00A6551C" w:rsidRDefault="00A6551C" w:rsidP="00A6551C">
      <w:pPr>
        <w:widowControl w:val="0"/>
        <w:autoSpaceDE w:val="0"/>
        <w:autoSpaceDN w:val="0"/>
        <w:adjustRightInd w:val="0"/>
        <w:ind w:left="480" w:hanging="480"/>
        <w:rPr>
          <w:noProof/>
          <w:szCs w:val="24"/>
        </w:rPr>
      </w:pPr>
      <w:r w:rsidRPr="00A6551C">
        <w:rPr>
          <w:noProof/>
          <w:szCs w:val="24"/>
        </w:rPr>
        <w:t xml:space="preserve">Vijaya, V., Valupadasu, R., Chunduri, B. R., Rekha, C. K., &amp; Sreedevi, B. (2011). FPGA implementation of RS232 to Universal serial bus converter. </w:t>
      </w:r>
      <w:r w:rsidRPr="00A6551C">
        <w:rPr>
          <w:i/>
          <w:iCs/>
          <w:noProof/>
          <w:szCs w:val="24"/>
        </w:rPr>
        <w:t>ISCI 2011 - 2011 IEEE Symposium on Computers and Informatics</w:t>
      </w:r>
      <w:r w:rsidRPr="00A6551C">
        <w:rPr>
          <w:noProof/>
          <w:szCs w:val="24"/>
        </w:rPr>
        <w:t>, 237–242. https://doi.org/10.1109/ISCI.2011.5958920</w:t>
      </w:r>
    </w:p>
    <w:p w:rsidR="00A6551C" w:rsidRPr="00A6551C" w:rsidRDefault="00A6551C" w:rsidP="00A6551C">
      <w:pPr>
        <w:widowControl w:val="0"/>
        <w:autoSpaceDE w:val="0"/>
        <w:autoSpaceDN w:val="0"/>
        <w:adjustRightInd w:val="0"/>
        <w:ind w:left="480" w:hanging="480"/>
        <w:rPr>
          <w:noProof/>
        </w:rPr>
      </w:pPr>
      <w:r w:rsidRPr="00A6551C">
        <w:rPr>
          <w:noProof/>
          <w:szCs w:val="24"/>
        </w:rPr>
        <w:t xml:space="preserve">Wibowo, K. H., Aripriharta, Diantoro, M., Wibawanto, S., Kirana, K. C., Yunianto Saputra, F. W., &amp; Chanif, M. N. (2019). IoT-based Control and Monitoring for DC Motor Fed by Photovoltaic System. </w:t>
      </w:r>
      <w:r w:rsidRPr="00A6551C">
        <w:rPr>
          <w:i/>
          <w:iCs/>
          <w:noProof/>
          <w:szCs w:val="24"/>
        </w:rPr>
        <w:t>IOP Conference Series: Materials Science and Engineering</w:t>
      </w:r>
      <w:r w:rsidRPr="00A6551C">
        <w:rPr>
          <w:noProof/>
          <w:szCs w:val="24"/>
        </w:rPr>
        <w:t xml:space="preserve">, </w:t>
      </w:r>
      <w:r w:rsidRPr="00A6551C">
        <w:rPr>
          <w:i/>
          <w:iCs/>
          <w:noProof/>
          <w:szCs w:val="24"/>
        </w:rPr>
        <w:t>588</w:t>
      </w:r>
      <w:r w:rsidRPr="00A6551C">
        <w:rPr>
          <w:noProof/>
          <w:szCs w:val="24"/>
        </w:rPr>
        <w:t>, 012017. https://doi.org/10.1088/1757-899x/588/1/012017</w:t>
      </w:r>
    </w:p>
    <w:p w:rsidR="00990604" w:rsidRPr="00EA17B2" w:rsidRDefault="00A6551C" w:rsidP="00EA17B2">
      <w:pPr>
        <w:ind w:firstLine="0"/>
      </w:pPr>
      <w:r>
        <w:fldChar w:fldCharType="end"/>
      </w:r>
      <w:bookmarkStart w:id="1" w:name="_GoBack"/>
      <w:bookmarkEnd w:id="1"/>
    </w:p>
    <w:sectPr w:rsidR="00990604" w:rsidRPr="00EA17B2" w:rsidSect="00665441">
      <w:headerReference w:type="even" r:id="rId26"/>
      <w:headerReference w:type="default" r:id="rId27"/>
      <w:footerReference w:type="even" r:id="rId28"/>
      <w:footerReference w:type="default" r:id="rId29"/>
      <w:headerReference w:type="first" r:id="rId30"/>
      <w:footerReference w:type="first" r:id="rId31"/>
      <w:footnotePr>
        <w:numFmt w:val="chicago"/>
      </w:footnotePr>
      <w:pgSz w:w="11907" w:h="16840" w:code="9"/>
      <w:pgMar w:top="1418" w:right="1418" w:bottom="1418" w:left="1134" w:header="851" w:footer="851" w:gutter="567"/>
      <w:pgNumType w:start="1"/>
      <w:cols w:space="720"/>
      <w:titlePg/>
      <w:docGrid w:linePitch="360"/>
    </w:sectPr>
  </w:body>
</w:document>
</file>

<file path=word/customizations.xml><?xml version="1.0" encoding="utf-8"?>
<wne:tcg xmlns:r="http://schemas.openxmlformats.org/officeDocument/2006/relationships" xmlns:wne="http://schemas.microsoft.com/office/word/2006/wordml">
  <wne:keymaps>
    <wne:keymap wne:kcmPrimary="0431">
      <wne:macro wne:macroName="PROJECT.THISDOCUMENT.CHINESETEXT"/>
    </wne:keymap>
    <wne:keymap wne:kcmPrimary="0432">
      <wne:macro wne:macroName="PROJECT.THISDOCUMENT.ENGLISHTEXT"/>
    </wne:keymap>
  </wne:keymaps>
  <wne:toolbars>
    <wne:toolbarData r:id="rId1"/>
  </wne:toolbar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46FF8" w:rsidRDefault="00A46FF8">
      <w:r>
        <w:separator/>
      </w:r>
    </w:p>
    <w:p w:rsidR="00A46FF8" w:rsidRDefault="00A46FF8"/>
  </w:endnote>
  <w:endnote w:type="continuationSeparator" w:id="0">
    <w:p w:rsidR="00A46FF8" w:rsidRDefault="00A46FF8">
      <w:r>
        <w:continuationSeparator/>
      </w:r>
    </w:p>
    <w:p w:rsidR="00A46FF8" w:rsidRDefault="00A46FF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embedRegular r:id="rId1" w:fontKey="{DC85B456-F898-4A84-BA65-9F6C97778A41}"/>
    <w:embedBold r:id="rId2" w:fontKey="{AB33D386-859A-41D9-84B2-3989F16BDE04}"/>
  </w:font>
  <w:font w:name="Times New Roman Bold">
    <w:panose1 w:val="00000000000000000000"/>
    <w:charset w:val="00"/>
    <w:family w:val="roman"/>
    <w:notTrueType/>
    <w:pitch w:val="default"/>
  </w:font>
  <w:font w:name="Univers">
    <w:altName w:val="Univers"/>
    <w:charset w:val="00"/>
    <w:family w:val="swiss"/>
    <w:pitch w:val="variable"/>
    <w:sig w:usb0="80000287" w:usb1="00000000" w:usb2="00000000" w:usb3="00000000" w:csb0="0000000F" w:csb1="00000000"/>
    <w:embedRegular r:id="rId3" w:fontKey="{897BA2B3-C6F0-40E9-B848-0F49B35201C9}"/>
  </w:font>
  <w:font w:name="Tahoma">
    <w:panose1 w:val="020B0604030504040204"/>
    <w:charset w:val="00"/>
    <w:family w:val="swiss"/>
    <w:pitch w:val="variable"/>
    <w:sig w:usb0="E1002EFF" w:usb1="C000605B" w:usb2="00000029" w:usb3="00000000" w:csb0="000101FF" w:csb1="00000000"/>
    <w:embedRegular r:id="rId4" w:fontKey="{6D121FA1-34DA-4D7D-ADFD-6210E48AA753}"/>
  </w:font>
  <w:font w:name="Batang">
    <w:altName w:val="바탕"/>
    <w:panose1 w:val="02030600000101010101"/>
    <w:charset w:val="81"/>
    <w:family w:val="auto"/>
    <w:notTrueType/>
    <w:pitch w:val="fixed"/>
    <w:sig w:usb0="00000001" w:usb1="09060000" w:usb2="00000010" w:usb3="00000000" w:csb0="0008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02FF" w:usb1="4000ACFF" w:usb2="00000001" w:usb3="00000000" w:csb0="0000019F" w:csb1="00000000"/>
    <w:embedRegular r:id="rId5" w:fontKey="{2BA0C231-6808-43E4-AB2B-88C50B170017}"/>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027873041"/>
      <w:docPartObj>
        <w:docPartGallery w:val="Page Numbers (Bottom of Page)"/>
        <w:docPartUnique/>
      </w:docPartObj>
    </w:sdtPr>
    <w:sdtEndPr>
      <w:rPr>
        <w:noProof/>
      </w:rPr>
    </w:sdtEndPr>
    <w:sdtContent>
      <w:p w:rsidR="00665441" w:rsidRDefault="00665441">
        <w:pPr>
          <w:pStyle w:val="Footer"/>
          <w:jc w:val="center"/>
        </w:pPr>
        <w:r>
          <w:rPr>
            <w:noProof w:val="0"/>
          </w:rPr>
          <w:fldChar w:fldCharType="begin"/>
        </w:r>
        <w:r>
          <w:instrText xml:space="preserve"> PAGE   \* MERGEFORMAT </w:instrText>
        </w:r>
        <w:r>
          <w:rPr>
            <w:noProof w:val="0"/>
          </w:rPr>
          <w:fldChar w:fldCharType="separate"/>
        </w:r>
        <w:r w:rsidR="009404ED">
          <w:t>10</w:t>
        </w:r>
        <w:r>
          <w:fldChar w:fldCharType="end"/>
        </w:r>
      </w:p>
    </w:sdtContent>
  </w:sdt>
  <w:p w:rsidR="00990604" w:rsidRDefault="00990604" w:rsidP="00990604">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336603290"/>
      <w:docPartObj>
        <w:docPartGallery w:val="Page Numbers (Bottom of Page)"/>
        <w:docPartUnique/>
      </w:docPartObj>
    </w:sdtPr>
    <w:sdtEndPr>
      <w:rPr>
        <w:noProof/>
      </w:rPr>
    </w:sdtEndPr>
    <w:sdtContent>
      <w:p w:rsidR="00665441" w:rsidRDefault="00665441">
        <w:pPr>
          <w:pStyle w:val="Footer"/>
          <w:jc w:val="center"/>
        </w:pPr>
        <w:r>
          <w:rPr>
            <w:noProof w:val="0"/>
          </w:rPr>
          <w:fldChar w:fldCharType="begin"/>
        </w:r>
        <w:r>
          <w:instrText xml:space="preserve"> PAGE   \* MERGEFORMAT </w:instrText>
        </w:r>
        <w:r>
          <w:rPr>
            <w:noProof w:val="0"/>
          </w:rPr>
          <w:fldChar w:fldCharType="separate"/>
        </w:r>
        <w:r w:rsidR="009404ED">
          <w:t>11</w:t>
        </w:r>
        <w:r>
          <w:fldChar w:fldCharType="end"/>
        </w:r>
      </w:p>
    </w:sdtContent>
  </w:sdt>
  <w:p w:rsidR="00990604" w:rsidRDefault="0099060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1229199071"/>
      <w:docPartObj>
        <w:docPartGallery w:val="Page Numbers (Bottom of Page)"/>
        <w:docPartUnique/>
      </w:docPartObj>
    </w:sdtPr>
    <w:sdtEndPr>
      <w:rPr>
        <w:noProof/>
      </w:rPr>
    </w:sdtEndPr>
    <w:sdtContent>
      <w:p w:rsidR="00665441" w:rsidRDefault="00665441">
        <w:pPr>
          <w:pStyle w:val="Footer"/>
          <w:jc w:val="center"/>
        </w:pPr>
        <w:r>
          <w:rPr>
            <w:noProof w:val="0"/>
          </w:rPr>
          <w:fldChar w:fldCharType="begin"/>
        </w:r>
        <w:r>
          <w:instrText xml:space="preserve"> PAGE   \* MERGEFORMAT </w:instrText>
        </w:r>
        <w:r>
          <w:rPr>
            <w:noProof w:val="0"/>
          </w:rPr>
          <w:fldChar w:fldCharType="separate"/>
        </w:r>
        <w:r w:rsidR="009404ED">
          <w:t>1</w:t>
        </w:r>
        <w:r>
          <w:fldChar w:fldCharType="end"/>
        </w:r>
      </w:p>
    </w:sdtContent>
  </w:sdt>
  <w:p w:rsidR="00665441" w:rsidRDefault="0066544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46FF8" w:rsidRDefault="00A46FF8">
      <w:pPr>
        <w:pStyle w:val="Footer"/>
        <w:rPr>
          <w:lang w:val="en-GB"/>
        </w:rPr>
      </w:pPr>
      <w:r>
        <w:drawing>
          <wp:inline distT="0" distB="0" distL="0" distR="0">
            <wp:extent cx="566420" cy="20320"/>
            <wp:effectExtent l="19050" t="0" r="5080" b="0"/>
            <wp:docPr id="3" name="Picture 2" descr="Description: 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3pcline"/>
                    <pic:cNvPicPr>
                      <a:picLocks noChangeAspect="1" noChangeArrowheads="1"/>
                    </pic:cNvPicPr>
                  </pic:nvPicPr>
                  <pic:blipFill>
                    <a:blip r:embed="rId1"/>
                    <a:srcRect/>
                    <a:stretch>
                      <a:fillRect/>
                    </a:stretch>
                  </pic:blipFill>
                  <pic:spPr bwMode="auto">
                    <a:xfrm>
                      <a:off x="0" y="0"/>
                      <a:ext cx="566420" cy="20320"/>
                    </a:xfrm>
                    <a:prstGeom prst="rect">
                      <a:avLst/>
                    </a:prstGeom>
                    <a:noFill/>
                    <a:ln w="9525">
                      <a:noFill/>
                      <a:miter lim="800000"/>
                      <a:headEnd/>
                      <a:tailEnd/>
                    </a:ln>
                  </pic:spPr>
                </pic:pic>
              </a:graphicData>
            </a:graphic>
          </wp:inline>
        </w:drawing>
      </w:r>
    </w:p>
    <w:p w:rsidR="00A46FF8" w:rsidRDefault="00A46FF8"/>
  </w:footnote>
  <w:footnote w:type="continuationSeparator" w:id="0">
    <w:p w:rsidR="00A46FF8" w:rsidRDefault="00A46FF8">
      <w:r>
        <w:continuationSeparator/>
      </w:r>
    </w:p>
    <w:p w:rsidR="00A46FF8" w:rsidRDefault="00A46FF8"/>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3CC5" w:rsidRPr="0024349C" w:rsidRDefault="00673CC5" w:rsidP="00D348FC">
    <w:pPr>
      <w:pStyle w:val="Header"/>
      <w:tabs>
        <w:tab w:val="clear" w:pos="9356"/>
        <w:tab w:val="right" w:pos="9072"/>
      </w:tabs>
      <w:rPr>
        <w:b/>
        <w:i w:val="0"/>
        <w:iCs/>
      </w:rPr>
    </w:pPr>
    <w:r w:rsidRPr="007E35DE">
      <w:tab/>
    </w:r>
    <w:r w:rsidRPr="0024349C">
      <w:rPr>
        <w:i w:val="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3CC5" w:rsidRDefault="00673CC5" w:rsidP="005C1F88">
    <w:pPr>
      <w:pStyle w:val="Header"/>
      <w:tabs>
        <w:tab w:val="clear" w:pos="9356"/>
        <w:tab w:val="center" w:pos="4920"/>
        <w:tab w:val="right" w:pos="8789"/>
      </w:tabs>
    </w:pPr>
    <w:r>
      <w:rPr>
        <w:i w:val="0"/>
        <w:iCs/>
      </w:rPr>
      <w:tab/>
    </w: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3CC5" w:rsidRPr="00201B93" w:rsidRDefault="00201B93" w:rsidP="0047108B">
    <w:pPr>
      <w:pStyle w:val="Header"/>
      <w:tabs>
        <w:tab w:val="clear" w:pos="9356"/>
        <w:tab w:val="left" w:pos="567"/>
        <w:tab w:val="right" w:pos="9072"/>
      </w:tabs>
      <w:rPr>
        <w:i w:val="0"/>
      </w:rPr>
    </w:pPr>
    <w:r>
      <w:rPr>
        <w:i w:val="0"/>
      </w:rPr>
      <w:tab/>
    </w:r>
    <w:r w:rsidR="00673CC5">
      <w:rPr>
        <w:i w:val="0"/>
      </w:rPr>
      <w:tab/>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E97BFE"/>
    <w:multiLevelType w:val="hybridMultilevel"/>
    <w:tmpl w:val="83B65764"/>
    <w:lvl w:ilvl="0" w:tplc="320EAE0C">
      <w:start w:val="1"/>
      <w:numFmt w:val="bullet"/>
      <w:pStyle w:val="Heading3"/>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2">
    <w:nsid w:val="12516AFB"/>
    <w:multiLevelType w:val="hybridMultilevel"/>
    <w:tmpl w:val="DF22BABC"/>
    <w:lvl w:ilvl="0" w:tplc="14090011">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4">
    <w:nsid w:val="1C6B7724"/>
    <w:multiLevelType w:val="hybridMultilevel"/>
    <w:tmpl w:val="CA6C1BD6"/>
    <w:lvl w:ilvl="0" w:tplc="14090001">
      <w:start w:val="1"/>
      <w:numFmt w:val="bullet"/>
      <w:lvlText w:val=""/>
      <w:lvlJc w:val="left"/>
      <w:pPr>
        <w:ind w:left="737" w:hanging="360"/>
      </w:pPr>
      <w:rPr>
        <w:rFonts w:ascii="Symbol" w:hAnsi="Symbol" w:hint="default"/>
      </w:rPr>
    </w:lvl>
    <w:lvl w:ilvl="1" w:tplc="14090003" w:tentative="1">
      <w:start w:val="1"/>
      <w:numFmt w:val="bullet"/>
      <w:lvlText w:val="o"/>
      <w:lvlJc w:val="left"/>
      <w:pPr>
        <w:ind w:left="1457" w:hanging="360"/>
      </w:pPr>
      <w:rPr>
        <w:rFonts w:ascii="Courier New" w:hAnsi="Courier New" w:cs="Courier New" w:hint="default"/>
      </w:rPr>
    </w:lvl>
    <w:lvl w:ilvl="2" w:tplc="14090005" w:tentative="1">
      <w:start w:val="1"/>
      <w:numFmt w:val="bullet"/>
      <w:lvlText w:val=""/>
      <w:lvlJc w:val="left"/>
      <w:pPr>
        <w:ind w:left="2177" w:hanging="360"/>
      </w:pPr>
      <w:rPr>
        <w:rFonts w:ascii="Wingdings" w:hAnsi="Wingdings" w:hint="default"/>
      </w:rPr>
    </w:lvl>
    <w:lvl w:ilvl="3" w:tplc="14090001" w:tentative="1">
      <w:start w:val="1"/>
      <w:numFmt w:val="bullet"/>
      <w:lvlText w:val=""/>
      <w:lvlJc w:val="left"/>
      <w:pPr>
        <w:ind w:left="2897" w:hanging="360"/>
      </w:pPr>
      <w:rPr>
        <w:rFonts w:ascii="Symbol" w:hAnsi="Symbol" w:hint="default"/>
      </w:rPr>
    </w:lvl>
    <w:lvl w:ilvl="4" w:tplc="14090003" w:tentative="1">
      <w:start w:val="1"/>
      <w:numFmt w:val="bullet"/>
      <w:lvlText w:val="o"/>
      <w:lvlJc w:val="left"/>
      <w:pPr>
        <w:ind w:left="3617" w:hanging="360"/>
      </w:pPr>
      <w:rPr>
        <w:rFonts w:ascii="Courier New" w:hAnsi="Courier New" w:cs="Courier New" w:hint="default"/>
      </w:rPr>
    </w:lvl>
    <w:lvl w:ilvl="5" w:tplc="14090005" w:tentative="1">
      <w:start w:val="1"/>
      <w:numFmt w:val="bullet"/>
      <w:lvlText w:val=""/>
      <w:lvlJc w:val="left"/>
      <w:pPr>
        <w:ind w:left="4337" w:hanging="360"/>
      </w:pPr>
      <w:rPr>
        <w:rFonts w:ascii="Wingdings" w:hAnsi="Wingdings" w:hint="default"/>
      </w:rPr>
    </w:lvl>
    <w:lvl w:ilvl="6" w:tplc="14090001" w:tentative="1">
      <w:start w:val="1"/>
      <w:numFmt w:val="bullet"/>
      <w:lvlText w:val=""/>
      <w:lvlJc w:val="left"/>
      <w:pPr>
        <w:ind w:left="5057" w:hanging="360"/>
      </w:pPr>
      <w:rPr>
        <w:rFonts w:ascii="Symbol" w:hAnsi="Symbol" w:hint="default"/>
      </w:rPr>
    </w:lvl>
    <w:lvl w:ilvl="7" w:tplc="14090003" w:tentative="1">
      <w:start w:val="1"/>
      <w:numFmt w:val="bullet"/>
      <w:lvlText w:val="o"/>
      <w:lvlJc w:val="left"/>
      <w:pPr>
        <w:ind w:left="5777" w:hanging="360"/>
      </w:pPr>
      <w:rPr>
        <w:rFonts w:ascii="Courier New" w:hAnsi="Courier New" w:cs="Courier New" w:hint="default"/>
      </w:rPr>
    </w:lvl>
    <w:lvl w:ilvl="8" w:tplc="14090005" w:tentative="1">
      <w:start w:val="1"/>
      <w:numFmt w:val="bullet"/>
      <w:lvlText w:val=""/>
      <w:lvlJc w:val="left"/>
      <w:pPr>
        <w:ind w:left="6497" w:hanging="360"/>
      </w:pPr>
      <w:rPr>
        <w:rFonts w:ascii="Wingdings" w:hAnsi="Wingdings" w:hint="default"/>
      </w:rPr>
    </w:lvl>
  </w:abstractNum>
  <w:abstractNum w:abstractNumId="5">
    <w:nsid w:val="29322B9F"/>
    <w:multiLevelType w:val="multilevel"/>
    <w:tmpl w:val="1E642A78"/>
    <w:lvl w:ilvl="0">
      <w:start w:val="1"/>
      <w:numFmt w:val="upperLetter"/>
      <w:pStyle w:val="Els-appendixhead"/>
      <w:suff w:val="nothing"/>
      <w:lvlText w:val="Appendix %1. "/>
      <w:lvlJc w:val="left"/>
      <w:pPr>
        <w:ind w:left="284" w:firstLine="0"/>
      </w:pPr>
      <w:rPr>
        <w:b/>
        <w:i w:val="0"/>
      </w:rPr>
    </w:lvl>
    <w:lvl w:ilvl="1">
      <w:start w:val="1"/>
      <w:numFmt w:val="decimal"/>
      <w:suff w:val="nothing"/>
      <w:lvlText w:val="%1.%2. "/>
      <w:lvlJc w:val="left"/>
      <w:pPr>
        <w:ind w:left="284" w:firstLine="0"/>
      </w:pPr>
      <w:rPr>
        <w:rFonts w:ascii="Times New Roman" w:hAnsi="Times New Roman" w:hint="default"/>
        <w:b w:val="0"/>
        <w:i/>
        <w:sz w:val="20"/>
      </w:rPr>
    </w:lvl>
    <w:lvl w:ilvl="2">
      <w:start w:val="1"/>
      <w:numFmt w:val="none"/>
      <w:lvlText w:val=""/>
      <w:lvlJc w:val="left"/>
      <w:pPr>
        <w:tabs>
          <w:tab w:val="num" w:pos="644"/>
        </w:tabs>
        <w:ind w:left="284" w:firstLine="0"/>
      </w:pPr>
    </w:lvl>
    <w:lvl w:ilvl="3">
      <w:start w:val="1"/>
      <w:numFmt w:val="none"/>
      <w:lvlText w:val=""/>
      <w:lvlJc w:val="right"/>
      <w:pPr>
        <w:tabs>
          <w:tab w:val="num" w:pos="644"/>
        </w:tabs>
        <w:ind w:left="284" w:firstLine="0"/>
      </w:pPr>
    </w:lvl>
    <w:lvl w:ilvl="4">
      <w:start w:val="1"/>
      <w:numFmt w:val="none"/>
      <w:lvlText w:val=""/>
      <w:lvlJc w:val="left"/>
      <w:pPr>
        <w:tabs>
          <w:tab w:val="num" w:pos="644"/>
        </w:tabs>
        <w:ind w:left="284" w:firstLine="0"/>
      </w:pPr>
    </w:lvl>
    <w:lvl w:ilvl="5">
      <w:start w:val="1"/>
      <w:numFmt w:val="none"/>
      <w:lvlText w:val=""/>
      <w:lvlJc w:val="left"/>
      <w:pPr>
        <w:tabs>
          <w:tab w:val="num" w:pos="644"/>
        </w:tabs>
        <w:ind w:left="284" w:firstLine="0"/>
      </w:pPr>
    </w:lvl>
    <w:lvl w:ilvl="6">
      <w:start w:val="1"/>
      <w:numFmt w:val="none"/>
      <w:lvlText w:val=""/>
      <w:lvlJc w:val="left"/>
      <w:pPr>
        <w:tabs>
          <w:tab w:val="num" w:pos="644"/>
        </w:tabs>
        <w:ind w:left="284" w:firstLine="0"/>
      </w:pPr>
    </w:lvl>
    <w:lvl w:ilvl="7">
      <w:start w:val="1"/>
      <w:numFmt w:val="none"/>
      <w:lvlText w:val=""/>
      <w:lvlJc w:val="left"/>
      <w:pPr>
        <w:tabs>
          <w:tab w:val="num" w:pos="644"/>
        </w:tabs>
        <w:ind w:left="284" w:firstLine="0"/>
      </w:pPr>
    </w:lvl>
    <w:lvl w:ilvl="8">
      <w:start w:val="1"/>
      <w:numFmt w:val="none"/>
      <w:lvlText w:val=""/>
      <w:lvlJc w:val="left"/>
      <w:pPr>
        <w:tabs>
          <w:tab w:val="num" w:pos="644"/>
        </w:tabs>
        <w:ind w:left="284" w:firstLine="0"/>
      </w:pPr>
    </w:lvl>
  </w:abstractNum>
  <w:abstractNum w:abstractNumId="6">
    <w:nsid w:val="336735B1"/>
    <w:multiLevelType w:val="hybridMultilevel"/>
    <w:tmpl w:val="26C259E4"/>
    <w:lvl w:ilvl="0" w:tplc="8152A084">
      <w:start w:val="1"/>
      <w:numFmt w:val="decimal"/>
      <w:lvlText w:val="1.%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7">
    <w:nsid w:val="3579327F"/>
    <w:multiLevelType w:val="hybridMultilevel"/>
    <w:tmpl w:val="EE827F40"/>
    <w:lvl w:ilvl="0" w:tplc="0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nsid w:val="3AC968D8"/>
    <w:multiLevelType w:val="hybridMultilevel"/>
    <w:tmpl w:val="743828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51F6E36"/>
    <w:multiLevelType w:val="hybridMultilevel"/>
    <w:tmpl w:val="A4B89C22"/>
    <w:lvl w:ilvl="0" w:tplc="14090001">
      <w:start w:val="1"/>
      <w:numFmt w:val="bullet"/>
      <w:lvlText w:val=""/>
      <w:lvlJc w:val="left"/>
      <w:pPr>
        <w:ind w:left="1162" w:hanging="360"/>
      </w:pPr>
      <w:rPr>
        <w:rFonts w:ascii="Symbol" w:hAnsi="Symbol" w:hint="default"/>
      </w:rPr>
    </w:lvl>
    <w:lvl w:ilvl="1" w:tplc="14090003" w:tentative="1">
      <w:start w:val="1"/>
      <w:numFmt w:val="bullet"/>
      <w:lvlText w:val="o"/>
      <w:lvlJc w:val="left"/>
      <w:pPr>
        <w:ind w:left="1882" w:hanging="360"/>
      </w:pPr>
      <w:rPr>
        <w:rFonts w:ascii="Courier New" w:hAnsi="Courier New" w:cs="Courier New" w:hint="default"/>
      </w:rPr>
    </w:lvl>
    <w:lvl w:ilvl="2" w:tplc="14090005" w:tentative="1">
      <w:start w:val="1"/>
      <w:numFmt w:val="bullet"/>
      <w:lvlText w:val=""/>
      <w:lvlJc w:val="left"/>
      <w:pPr>
        <w:ind w:left="2602" w:hanging="360"/>
      </w:pPr>
      <w:rPr>
        <w:rFonts w:ascii="Wingdings" w:hAnsi="Wingdings" w:hint="default"/>
      </w:rPr>
    </w:lvl>
    <w:lvl w:ilvl="3" w:tplc="14090001" w:tentative="1">
      <w:start w:val="1"/>
      <w:numFmt w:val="bullet"/>
      <w:lvlText w:val=""/>
      <w:lvlJc w:val="left"/>
      <w:pPr>
        <w:ind w:left="3322" w:hanging="360"/>
      </w:pPr>
      <w:rPr>
        <w:rFonts w:ascii="Symbol" w:hAnsi="Symbol" w:hint="default"/>
      </w:rPr>
    </w:lvl>
    <w:lvl w:ilvl="4" w:tplc="14090003" w:tentative="1">
      <w:start w:val="1"/>
      <w:numFmt w:val="bullet"/>
      <w:lvlText w:val="o"/>
      <w:lvlJc w:val="left"/>
      <w:pPr>
        <w:ind w:left="4042" w:hanging="360"/>
      </w:pPr>
      <w:rPr>
        <w:rFonts w:ascii="Courier New" w:hAnsi="Courier New" w:cs="Courier New" w:hint="default"/>
      </w:rPr>
    </w:lvl>
    <w:lvl w:ilvl="5" w:tplc="14090005" w:tentative="1">
      <w:start w:val="1"/>
      <w:numFmt w:val="bullet"/>
      <w:lvlText w:val=""/>
      <w:lvlJc w:val="left"/>
      <w:pPr>
        <w:ind w:left="4762" w:hanging="360"/>
      </w:pPr>
      <w:rPr>
        <w:rFonts w:ascii="Wingdings" w:hAnsi="Wingdings" w:hint="default"/>
      </w:rPr>
    </w:lvl>
    <w:lvl w:ilvl="6" w:tplc="14090001" w:tentative="1">
      <w:start w:val="1"/>
      <w:numFmt w:val="bullet"/>
      <w:lvlText w:val=""/>
      <w:lvlJc w:val="left"/>
      <w:pPr>
        <w:ind w:left="5482" w:hanging="360"/>
      </w:pPr>
      <w:rPr>
        <w:rFonts w:ascii="Symbol" w:hAnsi="Symbol" w:hint="default"/>
      </w:rPr>
    </w:lvl>
    <w:lvl w:ilvl="7" w:tplc="14090003" w:tentative="1">
      <w:start w:val="1"/>
      <w:numFmt w:val="bullet"/>
      <w:lvlText w:val="o"/>
      <w:lvlJc w:val="left"/>
      <w:pPr>
        <w:ind w:left="6202" w:hanging="360"/>
      </w:pPr>
      <w:rPr>
        <w:rFonts w:ascii="Courier New" w:hAnsi="Courier New" w:cs="Courier New" w:hint="default"/>
      </w:rPr>
    </w:lvl>
    <w:lvl w:ilvl="8" w:tplc="14090005" w:tentative="1">
      <w:start w:val="1"/>
      <w:numFmt w:val="bullet"/>
      <w:lvlText w:val=""/>
      <w:lvlJc w:val="left"/>
      <w:pPr>
        <w:ind w:left="6922" w:hanging="360"/>
      </w:pPr>
      <w:rPr>
        <w:rFonts w:ascii="Wingdings" w:hAnsi="Wingdings" w:hint="default"/>
      </w:rPr>
    </w:lvl>
  </w:abstractNum>
  <w:abstractNum w:abstractNumId="10">
    <w:nsid w:val="45C85219"/>
    <w:multiLevelType w:val="hybridMultilevel"/>
    <w:tmpl w:val="7902E340"/>
    <w:lvl w:ilvl="0" w:tplc="92FC5C82">
      <w:start w:val="1"/>
      <w:numFmt w:val="decimal"/>
      <w:lvlText w:val="1.%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1">
    <w:nsid w:val="4BAE0447"/>
    <w:multiLevelType w:val="hybridMultilevel"/>
    <w:tmpl w:val="AAD06D2E"/>
    <w:lvl w:ilvl="0" w:tplc="14090001">
      <w:start w:val="1"/>
      <w:numFmt w:val="bullet"/>
      <w:lvlText w:val=""/>
      <w:lvlJc w:val="left"/>
      <w:pPr>
        <w:ind w:left="1021" w:hanging="360"/>
      </w:pPr>
      <w:rPr>
        <w:rFonts w:ascii="Symbol" w:hAnsi="Symbol" w:hint="default"/>
      </w:rPr>
    </w:lvl>
    <w:lvl w:ilvl="1" w:tplc="14090003" w:tentative="1">
      <w:start w:val="1"/>
      <w:numFmt w:val="bullet"/>
      <w:lvlText w:val="o"/>
      <w:lvlJc w:val="left"/>
      <w:pPr>
        <w:ind w:left="1741" w:hanging="360"/>
      </w:pPr>
      <w:rPr>
        <w:rFonts w:ascii="Courier New" w:hAnsi="Courier New" w:cs="Courier New" w:hint="default"/>
      </w:rPr>
    </w:lvl>
    <w:lvl w:ilvl="2" w:tplc="14090005" w:tentative="1">
      <w:start w:val="1"/>
      <w:numFmt w:val="bullet"/>
      <w:lvlText w:val=""/>
      <w:lvlJc w:val="left"/>
      <w:pPr>
        <w:ind w:left="2461" w:hanging="360"/>
      </w:pPr>
      <w:rPr>
        <w:rFonts w:ascii="Wingdings" w:hAnsi="Wingdings" w:hint="default"/>
      </w:rPr>
    </w:lvl>
    <w:lvl w:ilvl="3" w:tplc="14090001" w:tentative="1">
      <w:start w:val="1"/>
      <w:numFmt w:val="bullet"/>
      <w:lvlText w:val=""/>
      <w:lvlJc w:val="left"/>
      <w:pPr>
        <w:ind w:left="3181" w:hanging="360"/>
      </w:pPr>
      <w:rPr>
        <w:rFonts w:ascii="Symbol" w:hAnsi="Symbol" w:hint="default"/>
      </w:rPr>
    </w:lvl>
    <w:lvl w:ilvl="4" w:tplc="14090003" w:tentative="1">
      <w:start w:val="1"/>
      <w:numFmt w:val="bullet"/>
      <w:lvlText w:val="o"/>
      <w:lvlJc w:val="left"/>
      <w:pPr>
        <w:ind w:left="3901" w:hanging="360"/>
      </w:pPr>
      <w:rPr>
        <w:rFonts w:ascii="Courier New" w:hAnsi="Courier New" w:cs="Courier New" w:hint="default"/>
      </w:rPr>
    </w:lvl>
    <w:lvl w:ilvl="5" w:tplc="14090005" w:tentative="1">
      <w:start w:val="1"/>
      <w:numFmt w:val="bullet"/>
      <w:lvlText w:val=""/>
      <w:lvlJc w:val="left"/>
      <w:pPr>
        <w:ind w:left="4621" w:hanging="360"/>
      </w:pPr>
      <w:rPr>
        <w:rFonts w:ascii="Wingdings" w:hAnsi="Wingdings" w:hint="default"/>
      </w:rPr>
    </w:lvl>
    <w:lvl w:ilvl="6" w:tplc="14090001" w:tentative="1">
      <w:start w:val="1"/>
      <w:numFmt w:val="bullet"/>
      <w:lvlText w:val=""/>
      <w:lvlJc w:val="left"/>
      <w:pPr>
        <w:ind w:left="5341" w:hanging="360"/>
      </w:pPr>
      <w:rPr>
        <w:rFonts w:ascii="Symbol" w:hAnsi="Symbol" w:hint="default"/>
      </w:rPr>
    </w:lvl>
    <w:lvl w:ilvl="7" w:tplc="14090003" w:tentative="1">
      <w:start w:val="1"/>
      <w:numFmt w:val="bullet"/>
      <w:lvlText w:val="o"/>
      <w:lvlJc w:val="left"/>
      <w:pPr>
        <w:ind w:left="6061" w:hanging="360"/>
      </w:pPr>
      <w:rPr>
        <w:rFonts w:ascii="Courier New" w:hAnsi="Courier New" w:cs="Courier New" w:hint="default"/>
      </w:rPr>
    </w:lvl>
    <w:lvl w:ilvl="8" w:tplc="14090005" w:tentative="1">
      <w:start w:val="1"/>
      <w:numFmt w:val="bullet"/>
      <w:lvlText w:val=""/>
      <w:lvlJc w:val="left"/>
      <w:pPr>
        <w:ind w:left="6781" w:hanging="360"/>
      </w:pPr>
      <w:rPr>
        <w:rFonts w:ascii="Wingdings" w:hAnsi="Wingdings" w:hint="default"/>
      </w:rPr>
    </w:lvl>
  </w:abstractNum>
  <w:abstractNum w:abstractNumId="12">
    <w:nsid w:val="4E6A6FDA"/>
    <w:multiLevelType w:val="multilevel"/>
    <w:tmpl w:val="3410C27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14">
    <w:nsid w:val="556D7435"/>
    <w:multiLevelType w:val="hybridMultilevel"/>
    <w:tmpl w:val="7B780E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6205803"/>
    <w:multiLevelType w:val="multilevel"/>
    <w:tmpl w:val="7EE6A1E0"/>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6">
    <w:nsid w:val="56571DA0"/>
    <w:multiLevelType w:val="multilevel"/>
    <w:tmpl w:val="17F0D5C4"/>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8200603"/>
    <w:multiLevelType w:val="hybridMultilevel"/>
    <w:tmpl w:val="6C4621B6"/>
    <w:lvl w:ilvl="0" w:tplc="87AA0EDC">
      <w:start w:val="1"/>
      <w:numFmt w:val="decimal"/>
      <w:lvlText w:val="%1."/>
      <w:lvlJc w:val="left"/>
      <w:pPr>
        <w:ind w:left="377" w:hanging="360"/>
      </w:pPr>
      <w:rPr>
        <w:rFonts w:hint="default"/>
        <w:b/>
      </w:rPr>
    </w:lvl>
    <w:lvl w:ilvl="1" w:tplc="14090019" w:tentative="1">
      <w:start w:val="1"/>
      <w:numFmt w:val="lowerLetter"/>
      <w:lvlText w:val="%2."/>
      <w:lvlJc w:val="left"/>
      <w:pPr>
        <w:ind w:left="1097" w:hanging="360"/>
      </w:pPr>
    </w:lvl>
    <w:lvl w:ilvl="2" w:tplc="1409001B" w:tentative="1">
      <w:start w:val="1"/>
      <w:numFmt w:val="lowerRoman"/>
      <w:lvlText w:val="%3."/>
      <w:lvlJc w:val="right"/>
      <w:pPr>
        <w:ind w:left="1817" w:hanging="180"/>
      </w:pPr>
    </w:lvl>
    <w:lvl w:ilvl="3" w:tplc="1409000F" w:tentative="1">
      <w:start w:val="1"/>
      <w:numFmt w:val="decimal"/>
      <w:lvlText w:val="%4."/>
      <w:lvlJc w:val="left"/>
      <w:pPr>
        <w:ind w:left="2537" w:hanging="360"/>
      </w:pPr>
    </w:lvl>
    <w:lvl w:ilvl="4" w:tplc="14090019" w:tentative="1">
      <w:start w:val="1"/>
      <w:numFmt w:val="lowerLetter"/>
      <w:lvlText w:val="%5."/>
      <w:lvlJc w:val="left"/>
      <w:pPr>
        <w:ind w:left="3257" w:hanging="360"/>
      </w:pPr>
    </w:lvl>
    <w:lvl w:ilvl="5" w:tplc="1409001B" w:tentative="1">
      <w:start w:val="1"/>
      <w:numFmt w:val="lowerRoman"/>
      <w:lvlText w:val="%6."/>
      <w:lvlJc w:val="right"/>
      <w:pPr>
        <w:ind w:left="3977" w:hanging="180"/>
      </w:pPr>
    </w:lvl>
    <w:lvl w:ilvl="6" w:tplc="1409000F" w:tentative="1">
      <w:start w:val="1"/>
      <w:numFmt w:val="decimal"/>
      <w:lvlText w:val="%7."/>
      <w:lvlJc w:val="left"/>
      <w:pPr>
        <w:ind w:left="4697" w:hanging="360"/>
      </w:pPr>
    </w:lvl>
    <w:lvl w:ilvl="7" w:tplc="14090019" w:tentative="1">
      <w:start w:val="1"/>
      <w:numFmt w:val="lowerLetter"/>
      <w:lvlText w:val="%8."/>
      <w:lvlJc w:val="left"/>
      <w:pPr>
        <w:ind w:left="5417" w:hanging="360"/>
      </w:pPr>
    </w:lvl>
    <w:lvl w:ilvl="8" w:tplc="1409001B" w:tentative="1">
      <w:start w:val="1"/>
      <w:numFmt w:val="lowerRoman"/>
      <w:lvlText w:val="%9."/>
      <w:lvlJc w:val="right"/>
      <w:pPr>
        <w:ind w:left="6137" w:hanging="180"/>
      </w:pPr>
    </w:lvl>
  </w:abstractNum>
  <w:abstractNum w:abstractNumId="18">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19">
    <w:nsid w:val="6A79748E"/>
    <w:multiLevelType w:val="hybridMultilevel"/>
    <w:tmpl w:val="9B1AE58E"/>
    <w:lvl w:ilvl="0" w:tplc="14090001">
      <w:start w:val="1"/>
      <w:numFmt w:val="bullet"/>
      <w:lvlText w:val=""/>
      <w:lvlJc w:val="left"/>
      <w:pPr>
        <w:ind w:left="737" w:hanging="360"/>
      </w:pPr>
      <w:rPr>
        <w:rFonts w:ascii="Symbol" w:hAnsi="Symbol" w:hint="default"/>
      </w:rPr>
    </w:lvl>
    <w:lvl w:ilvl="1" w:tplc="14090003" w:tentative="1">
      <w:start w:val="1"/>
      <w:numFmt w:val="bullet"/>
      <w:lvlText w:val="o"/>
      <w:lvlJc w:val="left"/>
      <w:pPr>
        <w:ind w:left="1457" w:hanging="360"/>
      </w:pPr>
      <w:rPr>
        <w:rFonts w:ascii="Courier New" w:hAnsi="Courier New" w:cs="Courier New" w:hint="default"/>
      </w:rPr>
    </w:lvl>
    <w:lvl w:ilvl="2" w:tplc="14090005" w:tentative="1">
      <w:start w:val="1"/>
      <w:numFmt w:val="bullet"/>
      <w:lvlText w:val=""/>
      <w:lvlJc w:val="left"/>
      <w:pPr>
        <w:ind w:left="2177" w:hanging="360"/>
      </w:pPr>
      <w:rPr>
        <w:rFonts w:ascii="Wingdings" w:hAnsi="Wingdings" w:hint="default"/>
      </w:rPr>
    </w:lvl>
    <w:lvl w:ilvl="3" w:tplc="14090001" w:tentative="1">
      <w:start w:val="1"/>
      <w:numFmt w:val="bullet"/>
      <w:lvlText w:val=""/>
      <w:lvlJc w:val="left"/>
      <w:pPr>
        <w:ind w:left="2897" w:hanging="360"/>
      </w:pPr>
      <w:rPr>
        <w:rFonts w:ascii="Symbol" w:hAnsi="Symbol" w:hint="default"/>
      </w:rPr>
    </w:lvl>
    <w:lvl w:ilvl="4" w:tplc="14090003" w:tentative="1">
      <w:start w:val="1"/>
      <w:numFmt w:val="bullet"/>
      <w:lvlText w:val="o"/>
      <w:lvlJc w:val="left"/>
      <w:pPr>
        <w:ind w:left="3617" w:hanging="360"/>
      </w:pPr>
      <w:rPr>
        <w:rFonts w:ascii="Courier New" w:hAnsi="Courier New" w:cs="Courier New" w:hint="default"/>
      </w:rPr>
    </w:lvl>
    <w:lvl w:ilvl="5" w:tplc="14090005" w:tentative="1">
      <w:start w:val="1"/>
      <w:numFmt w:val="bullet"/>
      <w:lvlText w:val=""/>
      <w:lvlJc w:val="left"/>
      <w:pPr>
        <w:ind w:left="4337" w:hanging="360"/>
      </w:pPr>
      <w:rPr>
        <w:rFonts w:ascii="Wingdings" w:hAnsi="Wingdings" w:hint="default"/>
      </w:rPr>
    </w:lvl>
    <w:lvl w:ilvl="6" w:tplc="14090001" w:tentative="1">
      <w:start w:val="1"/>
      <w:numFmt w:val="bullet"/>
      <w:lvlText w:val=""/>
      <w:lvlJc w:val="left"/>
      <w:pPr>
        <w:ind w:left="5057" w:hanging="360"/>
      </w:pPr>
      <w:rPr>
        <w:rFonts w:ascii="Symbol" w:hAnsi="Symbol" w:hint="default"/>
      </w:rPr>
    </w:lvl>
    <w:lvl w:ilvl="7" w:tplc="14090003" w:tentative="1">
      <w:start w:val="1"/>
      <w:numFmt w:val="bullet"/>
      <w:lvlText w:val="o"/>
      <w:lvlJc w:val="left"/>
      <w:pPr>
        <w:ind w:left="5777" w:hanging="360"/>
      </w:pPr>
      <w:rPr>
        <w:rFonts w:ascii="Courier New" w:hAnsi="Courier New" w:cs="Courier New" w:hint="default"/>
      </w:rPr>
    </w:lvl>
    <w:lvl w:ilvl="8" w:tplc="14090005" w:tentative="1">
      <w:start w:val="1"/>
      <w:numFmt w:val="bullet"/>
      <w:lvlText w:val=""/>
      <w:lvlJc w:val="left"/>
      <w:pPr>
        <w:ind w:left="6497" w:hanging="360"/>
      </w:pPr>
      <w:rPr>
        <w:rFonts w:ascii="Wingdings" w:hAnsi="Wingdings" w:hint="default"/>
      </w:rPr>
    </w:lvl>
  </w:abstractNum>
  <w:abstractNum w:abstractNumId="2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2">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23">
    <w:nsid w:val="711C0A94"/>
    <w:multiLevelType w:val="hybridMultilevel"/>
    <w:tmpl w:val="E25A5196"/>
    <w:lvl w:ilvl="0" w:tplc="14090001">
      <w:start w:val="1"/>
      <w:numFmt w:val="bullet"/>
      <w:lvlText w:val=""/>
      <w:lvlJc w:val="left"/>
      <w:pPr>
        <w:ind w:left="737" w:hanging="360"/>
      </w:pPr>
      <w:rPr>
        <w:rFonts w:ascii="Symbol" w:hAnsi="Symbol" w:hint="default"/>
      </w:rPr>
    </w:lvl>
    <w:lvl w:ilvl="1" w:tplc="14090003" w:tentative="1">
      <w:start w:val="1"/>
      <w:numFmt w:val="bullet"/>
      <w:lvlText w:val="o"/>
      <w:lvlJc w:val="left"/>
      <w:pPr>
        <w:ind w:left="1457" w:hanging="360"/>
      </w:pPr>
      <w:rPr>
        <w:rFonts w:ascii="Courier New" w:hAnsi="Courier New" w:cs="Courier New" w:hint="default"/>
      </w:rPr>
    </w:lvl>
    <w:lvl w:ilvl="2" w:tplc="14090005" w:tentative="1">
      <w:start w:val="1"/>
      <w:numFmt w:val="bullet"/>
      <w:lvlText w:val=""/>
      <w:lvlJc w:val="left"/>
      <w:pPr>
        <w:ind w:left="2177" w:hanging="360"/>
      </w:pPr>
      <w:rPr>
        <w:rFonts w:ascii="Wingdings" w:hAnsi="Wingdings" w:hint="default"/>
      </w:rPr>
    </w:lvl>
    <w:lvl w:ilvl="3" w:tplc="14090001" w:tentative="1">
      <w:start w:val="1"/>
      <w:numFmt w:val="bullet"/>
      <w:lvlText w:val=""/>
      <w:lvlJc w:val="left"/>
      <w:pPr>
        <w:ind w:left="2897" w:hanging="360"/>
      </w:pPr>
      <w:rPr>
        <w:rFonts w:ascii="Symbol" w:hAnsi="Symbol" w:hint="default"/>
      </w:rPr>
    </w:lvl>
    <w:lvl w:ilvl="4" w:tplc="14090003" w:tentative="1">
      <w:start w:val="1"/>
      <w:numFmt w:val="bullet"/>
      <w:lvlText w:val="o"/>
      <w:lvlJc w:val="left"/>
      <w:pPr>
        <w:ind w:left="3617" w:hanging="360"/>
      </w:pPr>
      <w:rPr>
        <w:rFonts w:ascii="Courier New" w:hAnsi="Courier New" w:cs="Courier New" w:hint="default"/>
      </w:rPr>
    </w:lvl>
    <w:lvl w:ilvl="5" w:tplc="14090005" w:tentative="1">
      <w:start w:val="1"/>
      <w:numFmt w:val="bullet"/>
      <w:lvlText w:val=""/>
      <w:lvlJc w:val="left"/>
      <w:pPr>
        <w:ind w:left="4337" w:hanging="360"/>
      </w:pPr>
      <w:rPr>
        <w:rFonts w:ascii="Wingdings" w:hAnsi="Wingdings" w:hint="default"/>
      </w:rPr>
    </w:lvl>
    <w:lvl w:ilvl="6" w:tplc="14090001" w:tentative="1">
      <w:start w:val="1"/>
      <w:numFmt w:val="bullet"/>
      <w:lvlText w:val=""/>
      <w:lvlJc w:val="left"/>
      <w:pPr>
        <w:ind w:left="5057" w:hanging="360"/>
      </w:pPr>
      <w:rPr>
        <w:rFonts w:ascii="Symbol" w:hAnsi="Symbol" w:hint="default"/>
      </w:rPr>
    </w:lvl>
    <w:lvl w:ilvl="7" w:tplc="14090003" w:tentative="1">
      <w:start w:val="1"/>
      <w:numFmt w:val="bullet"/>
      <w:lvlText w:val="o"/>
      <w:lvlJc w:val="left"/>
      <w:pPr>
        <w:ind w:left="5777" w:hanging="360"/>
      </w:pPr>
      <w:rPr>
        <w:rFonts w:ascii="Courier New" w:hAnsi="Courier New" w:cs="Courier New" w:hint="default"/>
      </w:rPr>
    </w:lvl>
    <w:lvl w:ilvl="8" w:tplc="14090005" w:tentative="1">
      <w:start w:val="1"/>
      <w:numFmt w:val="bullet"/>
      <w:lvlText w:val=""/>
      <w:lvlJc w:val="left"/>
      <w:pPr>
        <w:ind w:left="6497" w:hanging="360"/>
      </w:pPr>
      <w:rPr>
        <w:rFonts w:ascii="Wingdings" w:hAnsi="Wingdings" w:hint="default"/>
      </w:rPr>
    </w:lvl>
  </w:abstractNum>
  <w:abstractNum w:abstractNumId="24">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25">
    <w:nsid w:val="76E86B08"/>
    <w:multiLevelType w:val="hybridMultilevel"/>
    <w:tmpl w:val="8A787EA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15"/>
  </w:num>
  <w:num w:numId="2">
    <w:abstractNumId w:val="15"/>
  </w:num>
  <w:num w:numId="3">
    <w:abstractNumId w:val="15"/>
  </w:num>
  <w:num w:numId="4">
    <w:abstractNumId w:val="15"/>
  </w:num>
  <w:num w:numId="5">
    <w:abstractNumId w:val="1"/>
  </w:num>
  <w:num w:numId="6">
    <w:abstractNumId w:val="5"/>
  </w:num>
  <w:num w:numId="7">
    <w:abstractNumId w:val="18"/>
  </w:num>
  <w:num w:numId="8">
    <w:abstractNumId w:val="3"/>
  </w:num>
  <w:num w:numId="9">
    <w:abstractNumId w:val="13"/>
  </w:num>
  <w:num w:numId="10">
    <w:abstractNumId w:val="24"/>
  </w:num>
  <w:num w:numId="11">
    <w:abstractNumId w:val="22"/>
  </w:num>
  <w:num w:numId="12">
    <w:abstractNumId w:val="15"/>
  </w:num>
  <w:num w:numId="13">
    <w:abstractNumId w:val="15"/>
  </w:num>
  <w:num w:numId="14">
    <w:abstractNumId w:val="15"/>
  </w:num>
  <w:num w:numId="15">
    <w:abstractNumId w:val="15"/>
  </w:num>
  <w:num w:numId="16">
    <w:abstractNumId w:val="1"/>
  </w:num>
  <w:num w:numId="17">
    <w:abstractNumId w:val="5"/>
  </w:num>
  <w:num w:numId="18">
    <w:abstractNumId w:val="18"/>
  </w:num>
  <w:num w:numId="19">
    <w:abstractNumId w:val="3"/>
  </w:num>
  <w:num w:numId="20">
    <w:abstractNumId w:val="13"/>
  </w:num>
  <w:num w:numId="21">
    <w:abstractNumId w:val="1"/>
  </w:num>
  <w:num w:numId="22">
    <w:abstractNumId w:val="15"/>
  </w:num>
  <w:num w:numId="23">
    <w:abstractNumId w:val="15"/>
  </w:num>
  <w:num w:numId="24">
    <w:abstractNumId w:val="15"/>
  </w:num>
  <w:num w:numId="25">
    <w:abstractNumId w:val="15"/>
  </w:num>
  <w:num w:numId="26">
    <w:abstractNumId w:val="20"/>
  </w:num>
  <w:num w:numId="27">
    <w:abstractNumId w:val="21"/>
  </w:num>
  <w:num w:numId="28">
    <w:abstractNumId w:val="8"/>
  </w:num>
  <w:num w:numId="29">
    <w:abstractNumId w:val="14"/>
  </w:num>
  <w:num w:numId="30">
    <w:abstractNumId w:val="16"/>
  </w:num>
  <w:num w:numId="31">
    <w:abstractNumId w:val="7"/>
  </w:num>
  <w:num w:numId="32">
    <w:abstractNumId w:val="0"/>
  </w:num>
  <w:num w:numId="33">
    <w:abstractNumId w:val="6"/>
  </w:num>
  <w:num w:numId="34">
    <w:abstractNumId w:val="12"/>
  </w:num>
  <w:num w:numId="35">
    <w:abstractNumId w:val="10"/>
  </w:num>
  <w:num w:numId="36">
    <w:abstractNumId w:val="2"/>
  </w:num>
  <w:num w:numId="37">
    <w:abstractNumId w:val="17"/>
  </w:num>
  <w:num w:numId="38">
    <w:abstractNumId w:val="23"/>
  </w:num>
  <w:num w:numId="39">
    <w:abstractNumId w:val="19"/>
  </w:num>
  <w:num w:numId="40">
    <w:abstractNumId w:val="4"/>
  </w:num>
  <w:num w:numId="41">
    <w:abstractNumId w:val="25"/>
  </w:num>
  <w:num w:numId="42">
    <w:abstractNumId w:val="11"/>
  </w:num>
  <w:num w:numId="4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intPostScriptOverText/>
  <w:embedTrueTypeFonts/>
  <w:mirrorMargins/>
  <w:attachedTemplate r:id="rId1"/>
  <w:stylePaneFormatFilter w:val="1221" w:allStyles="1" w:customStyles="0" w:latentStyles="0" w:stylesInUse="0" w:headingStyles="1" w:numberingStyles="0" w:tableStyles="0" w:directFormattingOnRuns="0" w:directFormattingOnParagraphs="1" w:directFormattingOnNumbering="0" w:directFormattingOnTables="0" w:clearFormatting="1" w:top3HeadingStyles="0" w:visibleStyles="0" w:alternateStyleNames="0"/>
  <w:stylePaneSortMethod w:val="0000"/>
  <w:defaultTabStop w:val="720"/>
  <w:evenAndOddHeaders/>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TAwMzI2M7Y0MjQwMTNU0lEKTi0uzszPAykwNKgFAMLwNxwtAAAA"/>
  </w:docVars>
  <w:rsids>
    <w:rsidRoot w:val="008605D3"/>
    <w:rsid w:val="000013D6"/>
    <w:rsid w:val="00014D5A"/>
    <w:rsid w:val="000276B4"/>
    <w:rsid w:val="00035625"/>
    <w:rsid w:val="00036CC3"/>
    <w:rsid w:val="000409F5"/>
    <w:rsid w:val="00041AFB"/>
    <w:rsid w:val="000473CA"/>
    <w:rsid w:val="00066E4B"/>
    <w:rsid w:val="00073083"/>
    <w:rsid w:val="00077427"/>
    <w:rsid w:val="00077B45"/>
    <w:rsid w:val="00083755"/>
    <w:rsid w:val="000843D2"/>
    <w:rsid w:val="00092BF8"/>
    <w:rsid w:val="0009593C"/>
    <w:rsid w:val="00096609"/>
    <w:rsid w:val="000A26E4"/>
    <w:rsid w:val="000B0F31"/>
    <w:rsid w:val="000C69E2"/>
    <w:rsid w:val="000E442C"/>
    <w:rsid w:val="00105C93"/>
    <w:rsid w:val="00113A12"/>
    <w:rsid w:val="001414B7"/>
    <w:rsid w:val="00181E7B"/>
    <w:rsid w:val="001863B8"/>
    <w:rsid w:val="001905B9"/>
    <w:rsid w:val="001C27D3"/>
    <w:rsid w:val="001C490D"/>
    <w:rsid w:val="001C4A17"/>
    <w:rsid w:val="001D018E"/>
    <w:rsid w:val="001D5165"/>
    <w:rsid w:val="001D5673"/>
    <w:rsid w:val="001E43F4"/>
    <w:rsid w:val="001E6F81"/>
    <w:rsid w:val="00201B93"/>
    <w:rsid w:val="002113A5"/>
    <w:rsid w:val="0024349C"/>
    <w:rsid w:val="00243B13"/>
    <w:rsid w:val="0026062E"/>
    <w:rsid w:val="00276949"/>
    <w:rsid w:val="002815C4"/>
    <w:rsid w:val="00281BA9"/>
    <w:rsid w:val="002838E8"/>
    <w:rsid w:val="00283D5F"/>
    <w:rsid w:val="00296956"/>
    <w:rsid w:val="0029773D"/>
    <w:rsid w:val="002A24B3"/>
    <w:rsid w:val="002A34F1"/>
    <w:rsid w:val="002B76C3"/>
    <w:rsid w:val="002C11C3"/>
    <w:rsid w:val="002D4FF5"/>
    <w:rsid w:val="002D5119"/>
    <w:rsid w:val="002F0FEE"/>
    <w:rsid w:val="002F2667"/>
    <w:rsid w:val="00301834"/>
    <w:rsid w:val="00311D13"/>
    <w:rsid w:val="00316E0A"/>
    <w:rsid w:val="003233A1"/>
    <w:rsid w:val="00331474"/>
    <w:rsid w:val="0033349D"/>
    <w:rsid w:val="00344A99"/>
    <w:rsid w:val="003652CE"/>
    <w:rsid w:val="0036635E"/>
    <w:rsid w:val="00366842"/>
    <w:rsid w:val="003705E1"/>
    <w:rsid w:val="00380696"/>
    <w:rsid w:val="003828D7"/>
    <w:rsid w:val="00390CDA"/>
    <w:rsid w:val="003B3D36"/>
    <w:rsid w:val="003C042C"/>
    <w:rsid w:val="003C2317"/>
    <w:rsid w:val="003D317A"/>
    <w:rsid w:val="003E7221"/>
    <w:rsid w:val="003F5C84"/>
    <w:rsid w:val="00405063"/>
    <w:rsid w:val="004137B7"/>
    <w:rsid w:val="00413B93"/>
    <w:rsid w:val="004202AA"/>
    <w:rsid w:val="00427932"/>
    <w:rsid w:val="00441F73"/>
    <w:rsid w:val="00450BF3"/>
    <w:rsid w:val="00455677"/>
    <w:rsid w:val="0045709C"/>
    <w:rsid w:val="0047108B"/>
    <w:rsid w:val="004825E4"/>
    <w:rsid w:val="00483C39"/>
    <w:rsid w:val="00487A5D"/>
    <w:rsid w:val="004A4DBE"/>
    <w:rsid w:val="004B23A1"/>
    <w:rsid w:val="004D2385"/>
    <w:rsid w:val="004E0D09"/>
    <w:rsid w:val="004F4BB1"/>
    <w:rsid w:val="00505C09"/>
    <w:rsid w:val="00515B77"/>
    <w:rsid w:val="005163D4"/>
    <w:rsid w:val="00543A13"/>
    <w:rsid w:val="00547102"/>
    <w:rsid w:val="00560DFC"/>
    <w:rsid w:val="005739E4"/>
    <w:rsid w:val="005754D9"/>
    <w:rsid w:val="005820BE"/>
    <w:rsid w:val="005C1F88"/>
    <w:rsid w:val="005D5373"/>
    <w:rsid w:val="005F6B52"/>
    <w:rsid w:val="00602809"/>
    <w:rsid w:val="006108E1"/>
    <w:rsid w:val="00615E2D"/>
    <w:rsid w:val="00647244"/>
    <w:rsid w:val="00665441"/>
    <w:rsid w:val="00673CC5"/>
    <w:rsid w:val="00685B52"/>
    <w:rsid w:val="00694E49"/>
    <w:rsid w:val="006A3278"/>
    <w:rsid w:val="006A376D"/>
    <w:rsid w:val="006B2736"/>
    <w:rsid w:val="006B2978"/>
    <w:rsid w:val="006D2EC2"/>
    <w:rsid w:val="006D4CED"/>
    <w:rsid w:val="006E3D11"/>
    <w:rsid w:val="00701085"/>
    <w:rsid w:val="0070211F"/>
    <w:rsid w:val="007178F4"/>
    <w:rsid w:val="0072514C"/>
    <w:rsid w:val="00726D27"/>
    <w:rsid w:val="00732047"/>
    <w:rsid w:val="00732C2D"/>
    <w:rsid w:val="00734194"/>
    <w:rsid w:val="007358F2"/>
    <w:rsid w:val="00762128"/>
    <w:rsid w:val="00775BAD"/>
    <w:rsid w:val="00783A2E"/>
    <w:rsid w:val="00794461"/>
    <w:rsid w:val="007A2559"/>
    <w:rsid w:val="007C2087"/>
    <w:rsid w:val="007C2DF6"/>
    <w:rsid w:val="007C551A"/>
    <w:rsid w:val="007E35DE"/>
    <w:rsid w:val="0080594F"/>
    <w:rsid w:val="0080659D"/>
    <w:rsid w:val="008111F1"/>
    <w:rsid w:val="00814F39"/>
    <w:rsid w:val="00822741"/>
    <w:rsid w:val="00843ACA"/>
    <w:rsid w:val="008469FA"/>
    <w:rsid w:val="008605D3"/>
    <w:rsid w:val="0086395C"/>
    <w:rsid w:val="008721EC"/>
    <w:rsid w:val="00880F2D"/>
    <w:rsid w:val="008838A6"/>
    <w:rsid w:val="008841EC"/>
    <w:rsid w:val="008A07F5"/>
    <w:rsid w:val="008A0BD4"/>
    <w:rsid w:val="008A147D"/>
    <w:rsid w:val="008A307F"/>
    <w:rsid w:val="008A3BF5"/>
    <w:rsid w:val="008A4D21"/>
    <w:rsid w:val="008C039D"/>
    <w:rsid w:val="008C3528"/>
    <w:rsid w:val="008C3D78"/>
    <w:rsid w:val="008D72B0"/>
    <w:rsid w:val="008F2E95"/>
    <w:rsid w:val="009375BE"/>
    <w:rsid w:val="009404ED"/>
    <w:rsid w:val="009446F1"/>
    <w:rsid w:val="00963BDD"/>
    <w:rsid w:val="009666BA"/>
    <w:rsid w:val="00977460"/>
    <w:rsid w:val="009815D3"/>
    <w:rsid w:val="00990604"/>
    <w:rsid w:val="00991BD0"/>
    <w:rsid w:val="009A3362"/>
    <w:rsid w:val="009B03F3"/>
    <w:rsid w:val="009B1130"/>
    <w:rsid w:val="009B510A"/>
    <w:rsid w:val="009D5F52"/>
    <w:rsid w:val="009D7A50"/>
    <w:rsid w:val="009E350A"/>
    <w:rsid w:val="009F2CAE"/>
    <w:rsid w:val="009F3E7B"/>
    <w:rsid w:val="009F47F7"/>
    <w:rsid w:val="00A1692F"/>
    <w:rsid w:val="00A2336B"/>
    <w:rsid w:val="00A33FF6"/>
    <w:rsid w:val="00A36BDA"/>
    <w:rsid w:val="00A46344"/>
    <w:rsid w:val="00A46FF8"/>
    <w:rsid w:val="00A531DD"/>
    <w:rsid w:val="00A55934"/>
    <w:rsid w:val="00A6551C"/>
    <w:rsid w:val="00A715F5"/>
    <w:rsid w:val="00A738AB"/>
    <w:rsid w:val="00A741D5"/>
    <w:rsid w:val="00A92049"/>
    <w:rsid w:val="00A95E3B"/>
    <w:rsid w:val="00AA0800"/>
    <w:rsid w:val="00AA5F50"/>
    <w:rsid w:val="00AB2171"/>
    <w:rsid w:val="00AC6C38"/>
    <w:rsid w:val="00AE4EF2"/>
    <w:rsid w:val="00B15C90"/>
    <w:rsid w:val="00B17B20"/>
    <w:rsid w:val="00B20187"/>
    <w:rsid w:val="00B26C94"/>
    <w:rsid w:val="00B27E9A"/>
    <w:rsid w:val="00B33317"/>
    <w:rsid w:val="00B3363C"/>
    <w:rsid w:val="00B52DC0"/>
    <w:rsid w:val="00B61659"/>
    <w:rsid w:val="00B64977"/>
    <w:rsid w:val="00B6584F"/>
    <w:rsid w:val="00B76891"/>
    <w:rsid w:val="00B7727C"/>
    <w:rsid w:val="00B80198"/>
    <w:rsid w:val="00B83CB6"/>
    <w:rsid w:val="00B869C5"/>
    <w:rsid w:val="00BC3881"/>
    <w:rsid w:val="00BD1CD3"/>
    <w:rsid w:val="00BD2A71"/>
    <w:rsid w:val="00BD7F44"/>
    <w:rsid w:val="00BE2964"/>
    <w:rsid w:val="00BE635B"/>
    <w:rsid w:val="00BF6354"/>
    <w:rsid w:val="00BF6481"/>
    <w:rsid w:val="00C069E5"/>
    <w:rsid w:val="00C166FD"/>
    <w:rsid w:val="00C21742"/>
    <w:rsid w:val="00C223B8"/>
    <w:rsid w:val="00C31CC1"/>
    <w:rsid w:val="00C362C5"/>
    <w:rsid w:val="00C447C2"/>
    <w:rsid w:val="00C6111F"/>
    <w:rsid w:val="00C70E1F"/>
    <w:rsid w:val="00C72921"/>
    <w:rsid w:val="00C746A3"/>
    <w:rsid w:val="00C92A09"/>
    <w:rsid w:val="00C97071"/>
    <w:rsid w:val="00CC0EA2"/>
    <w:rsid w:val="00CC22E6"/>
    <w:rsid w:val="00CC2A94"/>
    <w:rsid w:val="00CC2F9E"/>
    <w:rsid w:val="00CC4451"/>
    <w:rsid w:val="00CE1C93"/>
    <w:rsid w:val="00CE2BAF"/>
    <w:rsid w:val="00CE594D"/>
    <w:rsid w:val="00CF0DF6"/>
    <w:rsid w:val="00D063B5"/>
    <w:rsid w:val="00D13B91"/>
    <w:rsid w:val="00D140C4"/>
    <w:rsid w:val="00D311BB"/>
    <w:rsid w:val="00D348FC"/>
    <w:rsid w:val="00D35F05"/>
    <w:rsid w:val="00D505CD"/>
    <w:rsid w:val="00D55FE0"/>
    <w:rsid w:val="00D562D4"/>
    <w:rsid w:val="00D601D7"/>
    <w:rsid w:val="00D64612"/>
    <w:rsid w:val="00D911ED"/>
    <w:rsid w:val="00DC0F2E"/>
    <w:rsid w:val="00DC491F"/>
    <w:rsid w:val="00DC651C"/>
    <w:rsid w:val="00E11B1C"/>
    <w:rsid w:val="00E12469"/>
    <w:rsid w:val="00E50D77"/>
    <w:rsid w:val="00E5147E"/>
    <w:rsid w:val="00E614BC"/>
    <w:rsid w:val="00E62875"/>
    <w:rsid w:val="00E84B4A"/>
    <w:rsid w:val="00E858EA"/>
    <w:rsid w:val="00E96649"/>
    <w:rsid w:val="00EA17B2"/>
    <w:rsid w:val="00EA4327"/>
    <w:rsid w:val="00EB2324"/>
    <w:rsid w:val="00ED1397"/>
    <w:rsid w:val="00ED2CF2"/>
    <w:rsid w:val="00ED2E9F"/>
    <w:rsid w:val="00EE4CF5"/>
    <w:rsid w:val="00EF0E75"/>
    <w:rsid w:val="00F46D76"/>
    <w:rsid w:val="00F539C3"/>
    <w:rsid w:val="00F57AE5"/>
    <w:rsid w:val="00F65893"/>
    <w:rsid w:val="00F73B83"/>
    <w:rsid w:val="00FB6BFC"/>
    <w:rsid w:val="00FC2509"/>
    <w:rsid w:val="00FC4226"/>
    <w:rsid w:val="00FE220B"/>
    <w:rsid w:val="00FE2557"/>
    <w:rsid w:val="00FF48CE"/>
  </w:rsids>
  <m:mathPr>
    <m:mathFont m:val="Cambria Math"/>
    <m:brkBin m:val="before"/>
    <m:brkBinSub m:val="--"/>
    <m:smallFrac m:val="0"/>
    <m:dispDef/>
    <m:lMargin m:val="0"/>
    <m:rMargin m:val="0"/>
    <m:defJc m:val="centerGroup"/>
    <m:wrapIndent m:val="1440"/>
    <m:intLim m:val="subSup"/>
    <m:naryLim m:val="undOvr"/>
  </m:mathPr>
  <w:themeFontLang w:val="en-NZ"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4C188428-4E32-42E4-B9C2-F166D2307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NZ" w:eastAsia="en-NZ"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uiPriority="9" w:qFormat="1"/>
    <w:lsdException w:name="heading 4" w:uiPriority="9"/>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ội dung"/>
    <w:qFormat/>
    <w:rsid w:val="009B03F3"/>
    <w:pPr>
      <w:spacing w:after="240"/>
      <w:ind w:firstLine="720"/>
      <w:jc w:val="both"/>
    </w:pPr>
    <w:rPr>
      <w:sz w:val="24"/>
      <w:lang w:val="en-GB" w:eastAsia="en-US"/>
    </w:rPr>
  </w:style>
  <w:style w:type="paragraph" w:styleId="Heading1">
    <w:name w:val="heading 1"/>
    <w:basedOn w:val="Normal"/>
    <w:next w:val="Normal"/>
    <w:link w:val="Heading1Char"/>
    <w:uiPriority w:val="9"/>
    <w:rsid w:val="0045709C"/>
    <w:pPr>
      <w:keepNext/>
      <w:keepLines/>
      <w:spacing w:before="480"/>
      <w:outlineLvl w:val="0"/>
    </w:pPr>
    <w:rPr>
      <w:rFonts w:ascii="Cambria" w:eastAsia="Times New Roman" w:hAnsi="Cambria"/>
      <w:b/>
      <w:bCs/>
      <w:color w:val="365F91"/>
      <w:sz w:val="28"/>
      <w:szCs w:val="28"/>
    </w:rPr>
  </w:style>
  <w:style w:type="paragraph" w:styleId="Heading3">
    <w:name w:val="heading 3"/>
    <w:aliases w:val="Mục cấp 4"/>
    <w:basedOn w:val="Normal"/>
    <w:next w:val="Normal"/>
    <w:autoRedefine/>
    <w:qFormat/>
    <w:rsid w:val="00762128"/>
    <w:pPr>
      <w:keepNext/>
      <w:numPr>
        <w:numId w:val="32"/>
      </w:numPr>
      <w:ind w:left="1174" w:hanging="454"/>
      <w:outlineLvl w:val="2"/>
    </w:pPr>
    <w:rPr>
      <w:bCs/>
      <w:szCs w:val="24"/>
    </w:rPr>
  </w:style>
  <w:style w:type="paragraph" w:styleId="Heading4">
    <w:name w:val="heading 4"/>
    <w:basedOn w:val="Normal"/>
    <w:next w:val="Normal"/>
    <w:rsid w:val="00CC2F9E"/>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aliases w:val="Bảng,hình"/>
    <w:basedOn w:val="Normal"/>
    <w:next w:val="Normal"/>
    <w:autoRedefine/>
    <w:qFormat/>
    <w:rsid w:val="00ED1397"/>
    <w:pPr>
      <w:keepLines/>
      <w:spacing w:before="240" w:after="60"/>
      <w:ind w:firstLine="0"/>
      <w:jc w:val="center"/>
    </w:pPr>
    <w:rPr>
      <w:rFonts w:ascii="Times New Roman Bold" w:hAnsi="Times New Roman Bold"/>
      <w:b/>
    </w:rPr>
  </w:style>
  <w:style w:type="paragraph" w:customStyle="1" w:styleId="Footnotes">
    <w:name w:val="Footnotes"/>
    <w:basedOn w:val="FootnoteText"/>
    <w:link w:val="FootnotesChar"/>
    <w:autoRedefine/>
    <w:qFormat/>
    <w:rsid w:val="00A1692F"/>
    <w:pPr>
      <w:spacing w:after="120"/>
      <w:ind w:firstLine="0"/>
    </w:pPr>
    <w:rPr>
      <w:rFonts w:ascii="Times New Roman" w:hAnsi="Times New Roman"/>
      <w:sz w:val="16"/>
    </w:rPr>
  </w:style>
  <w:style w:type="paragraph" w:customStyle="1" w:styleId="Els-3rdorder-head">
    <w:name w:val="Els-3rdorder-head"/>
    <w:next w:val="Els-body-text"/>
    <w:rsid w:val="00CC2F9E"/>
    <w:pPr>
      <w:keepNext/>
      <w:numPr>
        <w:ilvl w:val="2"/>
        <w:numId w:val="24"/>
      </w:numPr>
      <w:suppressAutoHyphens/>
      <w:spacing w:before="240" w:line="240" w:lineRule="exact"/>
    </w:pPr>
    <w:rPr>
      <w:i/>
      <w:lang w:val="en-US" w:eastAsia="en-US"/>
    </w:rPr>
  </w:style>
  <w:style w:type="paragraph" w:customStyle="1" w:styleId="Els-4thorder-head">
    <w:name w:val="Els-4thorder-head"/>
    <w:next w:val="Els-body-text"/>
    <w:rsid w:val="00CC2F9E"/>
    <w:pPr>
      <w:keepNext/>
      <w:numPr>
        <w:ilvl w:val="3"/>
        <w:numId w:val="25"/>
      </w:numPr>
      <w:suppressAutoHyphens/>
      <w:spacing w:before="240" w:line="240" w:lineRule="exact"/>
    </w:pPr>
    <w:rPr>
      <w:i/>
      <w:lang w:val="en-US" w:eastAsia="en-US"/>
    </w:rPr>
  </w:style>
  <w:style w:type="paragraph" w:customStyle="1" w:styleId="Els-Abstract-head">
    <w:name w:val="Els-Abstract-head"/>
    <w:next w:val="Normal"/>
    <w:rsid w:val="00CC2F9E"/>
    <w:pPr>
      <w:keepNext/>
      <w:pBdr>
        <w:top w:val="single" w:sz="4" w:space="10" w:color="auto"/>
      </w:pBdr>
      <w:suppressAutoHyphens/>
      <w:spacing w:after="220" w:line="220" w:lineRule="exact"/>
    </w:pPr>
    <w:rPr>
      <w:b/>
      <w:sz w:val="18"/>
      <w:lang w:val="en-US" w:eastAsia="en-US"/>
    </w:rPr>
  </w:style>
  <w:style w:type="paragraph" w:customStyle="1" w:styleId="Els-Abstract-text">
    <w:name w:val="Els-Abstract-text"/>
    <w:next w:val="Normal"/>
    <w:rsid w:val="00CC2F9E"/>
    <w:pPr>
      <w:spacing w:line="220" w:lineRule="exact"/>
      <w:jc w:val="both"/>
    </w:pPr>
    <w:rPr>
      <w:sz w:val="18"/>
      <w:lang w:val="en-US" w:eastAsia="en-US"/>
    </w:rPr>
  </w:style>
  <w:style w:type="paragraph" w:customStyle="1" w:styleId="Els-acknowledgement">
    <w:name w:val="Els-acknowledgement"/>
    <w:next w:val="Normal"/>
    <w:rsid w:val="00CC2F9E"/>
    <w:pPr>
      <w:keepNext/>
      <w:spacing w:before="480" w:after="240" w:line="220" w:lineRule="exact"/>
    </w:pPr>
    <w:rPr>
      <w:b/>
      <w:lang w:val="en-US" w:eastAsia="en-US"/>
    </w:rPr>
  </w:style>
  <w:style w:type="paragraph" w:customStyle="1" w:styleId="Els-aditional-article-history">
    <w:name w:val="Els-aditional-article-history"/>
    <w:basedOn w:val="Normal"/>
    <w:rsid w:val="00CC2F9E"/>
    <w:pPr>
      <w:spacing w:after="400" w:line="200" w:lineRule="exact"/>
      <w:jc w:val="center"/>
    </w:pPr>
    <w:rPr>
      <w:b/>
      <w:noProof/>
      <w:sz w:val="16"/>
      <w:lang w:val="en-US"/>
    </w:rPr>
  </w:style>
  <w:style w:type="paragraph" w:customStyle="1" w:styleId="Els-Affiliation">
    <w:name w:val="Els-Affiliation"/>
    <w:next w:val="Els-Abstract-head"/>
    <w:link w:val="Els-AffiliationChar"/>
    <w:rsid w:val="00CC2F9E"/>
    <w:pPr>
      <w:suppressAutoHyphens/>
      <w:spacing w:line="200" w:lineRule="exact"/>
      <w:jc w:val="center"/>
    </w:pPr>
    <w:rPr>
      <w:i/>
      <w:noProof/>
      <w:sz w:val="16"/>
      <w:lang w:val="en-US" w:eastAsia="en-US"/>
    </w:rPr>
  </w:style>
  <w:style w:type="paragraph" w:customStyle="1" w:styleId="Els-appendixhead">
    <w:name w:val="Els-appendixhead"/>
    <w:next w:val="Normal"/>
    <w:rsid w:val="00CC2F9E"/>
    <w:pPr>
      <w:numPr>
        <w:numId w:val="17"/>
      </w:numPr>
      <w:spacing w:before="480" w:after="240" w:line="220" w:lineRule="exact"/>
    </w:pPr>
    <w:rPr>
      <w:b/>
      <w:lang w:val="en-US" w:eastAsia="en-US"/>
    </w:rPr>
  </w:style>
  <w:style w:type="paragraph" w:customStyle="1" w:styleId="Els-appendixsubhead">
    <w:name w:val="Els-appendixsubhead"/>
    <w:next w:val="Normal"/>
    <w:rsid w:val="00CC2F9E"/>
    <w:pPr>
      <w:numPr>
        <w:ilvl w:val="1"/>
        <w:numId w:val="18"/>
      </w:numPr>
      <w:spacing w:before="240" w:after="240" w:line="220" w:lineRule="exact"/>
    </w:pPr>
    <w:rPr>
      <w:i/>
      <w:lang w:val="en-US" w:eastAsia="en-US"/>
    </w:rPr>
  </w:style>
  <w:style w:type="paragraph" w:customStyle="1" w:styleId="Els-Author">
    <w:name w:val="Els-Author"/>
    <w:next w:val="Normal"/>
    <w:rsid w:val="00CC2F9E"/>
    <w:pPr>
      <w:keepNext/>
      <w:suppressAutoHyphens/>
      <w:spacing w:after="160" w:line="300" w:lineRule="exact"/>
      <w:jc w:val="center"/>
    </w:pPr>
    <w:rPr>
      <w:noProof/>
      <w:sz w:val="26"/>
      <w:lang w:val="en-US" w:eastAsia="en-US"/>
    </w:rPr>
  </w:style>
  <w:style w:type="paragraph" w:customStyle="1" w:styleId="Els-body-text">
    <w:name w:val="Els-body-text"/>
    <w:rsid w:val="00CC2F9E"/>
    <w:pPr>
      <w:spacing w:line="240" w:lineRule="exact"/>
      <w:ind w:firstLine="238"/>
      <w:jc w:val="both"/>
    </w:pPr>
    <w:rPr>
      <w:lang w:val="en-US" w:eastAsia="en-US"/>
    </w:rPr>
  </w:style>
  <w:style w:type="paragraph" w:customStyle="1" w:styleId="Els-bulletlist">
    <w:name w:val="Els-bulletlist"/>
    <w:basedOn w:val="Els-body-text"/>
    <w:rsid w:val="00CC2F9E"/>
    <w:pPr>
      <w:numPr>
        <w:numId w:val="19"/>
      </w:numPr>
      <w:tabs>
        <w:tab w:val="left" w:pos="240"/>
      </w:tabs>
      <w:jc w:val="left"/>
    </w:pPr>
  </w:style>
  <w:style w:type="paragraph" w:customStyle="1" w:styleId="Els-caption">
    <w:name w:val="Els-caption"/>
    <w:rsid w:val="00CC2F9E"/>
    <w:pPr>
      <w:keepLines/>
      <w:spacing w:before="200" w:after="240" w:line="200" w:lineRule="exact"/>
    </w:pPr>
    <w:rPr>
      <w:sz w:val="16"/>
      <w:lang w:val="en-US" w:eastAsia="en-US"/>
    </w:rPr>
  </w:style>
  <w:style w:type="paragraph" w:customStyle="1" w:styleId="Els-chem-equation">
    <w:name w:val="Els-chem-equation"/>
    <w:next w:val="Els-body-text"/>
    <w:rsid w:val="00CC2F9E"/>
    <w:pPr>
      <w:tabs>
        <w:tab w:val="right" w:pos="4320"/>
        <w:tab w:val="right" w:pos="9120"/>
      </w:tabs>
      <w:spacing w:before="120" w:after="120" w:line="220" w:lineRule="exact"/>
    </w:pPr>
    <w:rPr>
      <w:noProof/>
      <w:sz w:val="18"/>
      <w:lang w:val="en-US" w:eastAsia="en-US"/>
    </w:rPr>
  </w:style>
  <w:style w:type="paragraph" w:customStyle="1" w:styleId="Els-collaboration">
    <w:name w:val="Els-collaboration"/>
    <w:basedOn w:val="Els-Author"/>
    <w:rsid w:val="00CC2F9E"/>
    <w:pPr>
      <w:jc w:val="right"/>
    </w:pPr>
  </w:style>
  <w:style w:type="paragraph" w:customStyle="1" w:styleId="Els-collaboration-affiliation">
    <w:name w:val="Els-collaboration-affiliation"/>
    <w:basedOn w:val="Els-collaboration"/>
    <w:rsid w:val="00CC2F9E"/>
  </w:style>
  <w:style w:type="paragraph" w:customStyle="1" w:styleId="Els-presented-by">
    <w:name w:val="Els-presented-by"/>
    <w:rsid w:val="00CC2F9E"/>
    <w:pPr>
      <w:spacing w:after="200"/>
      <w:jc w:val="center"/>
    </w:pPr>
    <w:rPr>
      <w:b/>
      <w:sz w:val="16"/>
      <w:lang w:val="en-US" w:eastAsia="en-US"/>
    </w:rPr>
  </w:style>
  <w:style w:type="paragraph" w:customStyle="1" w:styleId="Els-dedicated-to">
    <w:name w:val="Els-dedicated-to"/>
    <w:basedOn w:val="Els-presented-by"/>
    <w:rsid w:val="00CC2F9E"/>
    <w:rPr>
      <w:b w:val="0"/>
    </w:rPr>
  </w:style>
  <w:style w:type="paragraph" w:customStyle="1" w:styleId="Els-equation">
    <w:name w:val="Els-equation"/>
    <w:next w:val="Normal"/>
    <w:rsid w:val="00CC2F9E"/>
    <w:pPr>
      <w:widowControl w:val="0"/>
      <w:tabs>
        <w:tab w:val="right" w:pos="4320"/>
        <w:tab w:val="right" w:pos="9120"/>
      </w:tabs>
      <w:spacing w:before="240" w:after="240"/>
      <w:ind w:left="482"/>
    </w:pPr>
    <w:rPr>
      <w:i/>
      <w:noProof/>
      <w:lang w:val="en-US" w:eastAsia="en-US"/>
    </w:rPr>
  </w:style>
  <w:style w:type="paragraph" w:customStyle="1" w:styleId="Els-footnote">
    <w:name w:val="Els-footnote"/>
    <w:rsid w:val="00CC2F9E"/>
    <w:pPr>
      <w:keepLines/>
      <w:widowControl w:val="0"/>
      <w:spacing w:line="200" w:lineRule="exact"/>
      <w:ind w:firstLine="240"/>
      <w:jc w:val="both"/>
    </w:pPr>
    <w:rPr>
      <w:sz w:val="16"/>
      <w:lang w:val="en-US" w:eastAsia="en-US"/>
    </w:rPr>
  </w:style>
  <w:style w:type="paragraph" w:customStyle="1" w:styleId="Els-history">
    <w:name w:val="Els-history"/>
    <w:next w:val="Normal"/>
    <w:link w:val="Els-historyChar"/>
    <w:rsid w:val="00CC2F9E"/>
    <w:pPr>
      <w:spacing w:before="120" w:after="400" w:line="200" w:lineRule="exact"/>
      <w:jc w:val="center"/>
    </w:pPr>
    <w:rPr>
      <w:noProof/>
      <w:sz w:val="16"/>
      <w:lang w:val="en-US" w:eastAsia="en-US"/>
    </w:rPr>
  </w:style>
  <w:style w:type="character" w:customStyle="1" w:styleId="FootnoteTextChar">
    <w:name w:val="Footnote Text Char"/>
    <w:link w:val="FootnoteText"/>
    <w:semiHidden/>
    <w:rsid w:val="00E5147E"/>
    <w:rPr>
      <w:rFonts w:ascii="Univers" w:hAnsi="Univers"/>
      <w:sz w:val="24"/>
      <w:lang w:val="en-GB" w:eastAsia="en-US"/>
    </w:rPr>
  </w:style>
  <w:style w:type="paragraph" w:customStyle="1" w:styleId="Els-keywords">
    <w:name w:val="Els-keywords"/>
    <w:next w:val="Normal"/>
    <w:link w:val="Els-keywordsChar"/>
    <w:rsid w:val="00CC2F9E"/>
    <w:pPr>
      <w:pBdr>
        <w:bottom w:val="single" w:sz="4" w:space="10" w:color="auto"/>
      </w:pBdr>
      <w:spacing w:after="200" w:line="200" w:lineRule="exact"/>
    </w:pPr>
    <w:rPr>
      <w:noProof/>
      <w:sz w:val="16"/>
      <w:lang w:val="en-US" w:eastAsia="en-US"/>
    </w:rPr>
  </w:style>
  <w:style w:type="paragraph" w:customStyle="1" w:styleId="Els-numlist">
    <w:name w:val="Els-numlist"/>
    <w:basedOn w:val="Els-body-text"/>
    <w:rsid w:val="00CC2F9E"/>
    <w:pPr>
      <w:numPr>
        <w:numId w:val="20"/>
      </w:numPr>
      <w:tabs>
        <w:tab w:val="left" w:pos="240"/>
      </w:tabs>
      <w:ind w:left="480"/>
      <w:jc w:val="left"/>
    </w:pPr>
  </w:style>
  <w:style w:type="paragraph" w:customStyle="1" w:styleId="Els-reference">
    <w:name w:val="Els-reference"/>
    <w:rsid w:val="00CC2F9E"/>
    <w:pPr>
      <w:tabs>
        <w:tab w:val="left" w:pos="312"/>
      </w:tabs>
      <w:spacing w:line="200" w:lineRule="exact"/>
      <w:ind w:left="312" w:hanging="312"/>
    </w:pPr>
    <w:rPr>
      <w:noProof/>
      <w:sz w:val="16"/>
      <w:lang w:val="en-US" w:eastAsia="en-US"/>
    </w:rPr>
  </w:style>
  <w:style w:type="paragraph" w:customStyle="1" w:styleId="Els-reference-head">
    <w:name w:val="Els-reference-head"/>
    <w:next w:val="Els-reference"/>
    <w:rsid w:val="00CC2F9E"/>
    <w:pPr>
      <w:keepNext/>
      <w:spacing w:before="480" w:after="200" w:line="220" w:lineRule="exact"/>
    </w:pPr>
    <w:rPr>
      <w:b/>
      <w:lang w:val="en-US" w:eastAsia="en-US"/>
    </w:rPr>
  </w:style>
  <w:style w:type="paragraph" w:customStyle="1" w:styleId="Els-reprint-line">
    <w:name w:val="Els-reprint-line"/>
    <w:basedOn w:val="Normal"/>
    <w:rsid w:val="00CC2F9E"/>
    <w:pPr>
      <w:tabs>
        <w:tab w:val="left" w:pos="0"/>
        <w:tab w:val="center" w:pos="5443"/>
      </w:tabs>
      <w:jc w:val="center"/>
    </w:pPr>
    <w:rPr>
      <w:sz w:val="16"/>
    </w:rPr>
  </w:style>
  <w:style w:type="paragraph" w:customStyle="1" w:styleId="Els-table-text">
    <w:name w:val="Els-table-text"/>
    <w:rsid w:val="00CC2F9E"/>
    <w:pPr>
      <w:spacing w:after="80" w:line="200" w:lineRule="exact"/>
    </w:pPr>
    <w:rPr>
      <w:sz w:val="16"/>
      <w:lang w:val="en-US" w:eastAsia="en-US"/>
    </w:rPr>
  </w:style>
  <w:style w:type="paragraph" w:customStyle="1" w:styleId="Els-Title">
    <w:name w:val="Els-Title"/>
    <w:next w:val="Els-Author"/>
    <w:autoRedefine/>
    <w:rsid w:val="002D4FF5"/>
    <w:pPr>
      <w:suppressAutoHyphens/>
      <w:spacing w:after="240" w:line="400" w:lineRule="exact"/>
      <w:jc w:val="center"/>
    </w:pPr>
    <w:rPr>
      <w:b/>
      <w:sz w:val="28"/>
      <w:szCs w:val="28"/>
      <w:lang w:val="en-US" w:eastAsia="en-US"/>
    </w:rPr>
  </w:style>
  <w:style w:type="character" w:styleId="EndnoteReference">
    <w:name w:val="endnote reference"/>
    <w:semiHidden/>
    <w:rsid w:val="00CC2F9E"/>
    <w:rPr>
      <w:vertAlign w:val="superscript"/>
    </w:rPr>
  </w:style>
  <w:style w:type="paragraph" w:styleId="Header">
    <w:name w:val="header"/>
    <w:link w:val="HeaderChar"/>
    <w:uiPriority w:val="99"/>
    <w:rsid w:val="00CC2F9E"/>
    <w:pPr>
      <w:tabs>
        <w:tab w:val="center" w:pos="4706"/>
        <w:tab w:val="right" w:pos="9356"/>
      </w:tabs>
      <w:spacing w:before="100" w:beforeAutospacing="1" w:after="240" w:line="200" w:lineRule="atLeast"/>
    </w:pPr>
    <w:rPr>
      <w:i/>
      <w:noProof/>
      <w:sz w:val="16"/>
      <w:lang w:val="en-US" w:eastAsia="en-US"/>
    </w:rPr>
  </w:style>
  <w:style w:type="paragraph" w:styleId="Footer">
    <w:name w:val="footer"/>
    <w:basedOn w:val="Header"/>
    <w:link w:val="FooterChar"/>
    <w:uiPriority w:val="99"/>
    <w:rsid w:val="00CC2F9E"/>
    <w:pPr>
      <w:tabs>
        <w:tab w:val="right" w:pos="10080"/>
      </w:tabs>
    </w:pPr>
    <w:rPr>
      <w:i w:val="0"/>
    </w:rPr>
  </w:style>
  <w:style w:type="character" w:styleId="FootnoteReference">
    <w:name w:val="footnote reference"/>
    <w:semiHidden/>
    <w:rsid w:val="00CC2F9E"/>
    <w:rPr>
      <w:vertAlign w:val="superscript"/>
    </w:rPr>
  </w:style>
  <w:style w:type="paragraph" w:styleId="FootnoteText">
    <w:name w:val="footnote text"/>
    <w:basedOn w:val="Normal"/>
    <w:link w:val="FootnoteTextChar"/>
    <w:semiHidden/>
    <w:rsid w:val="00CC2F9E"/>
    <w:rPr>
      <w:rFonts w:ascii="Univers" w:hAnsi="Univers"/>
    </w:rPr>
  </w:style>
  <w:style w:type="character" w:styleId="Hyperlink">
    <w:name w:val="Hyperlink"/>
    <w:semiHidden/>
    <w:rsid w:val="00CC2F9E"/>
    <w:rPr>
      <w:color w:val="auto"/>
      <w:sz w:val="16"/>
      <w:u w:val="none"/>
    </w:rPr>
  </w:style>
  <w:style w:type="character" w:customStyle="1" w:styleId="MTEquationSection">
    <w:name w:val="MTEquationSection"/>
    <w:rsid w:val="00CC2F9E"/>
    <w:rPr>
      <w:vanish/>
      <w:color w:val="FF0000"/>
    </w:rPr>
  </w:style>
  <w:style w:type="character" w:styleId="PageNumber">
    <w:name w:val="page number"/>
    <w:semiHidden/>
    <w:rsid w:val="00CC2F9E"/>
    <w:rPr>
      <w:sz w:val="16"/>
    </w:rPr>
  </w:style>
  <w:style w:type="paragraph" w:styleId="PlainText">
    <w:name w:val="Plain Text"/>
    <w:basedOn w:val="Normal"/>
    <w:semiHidden/>
    <w:rsid w:val="00CC2F9E"/>
    <w:rPr>
      <w:rFonts w:ascii="Courier New" w:hAnsi="Courier New" w:cs="Courier New"/>
      <w:lang w:val="en-US"/>
    </w:rPr>
  </w:style>
  <w:style w:type="paragraph" w:customStyle="1" w:styleId="Els-5thorder-head">
    <w:name w:val="Els-5thorder-head"/>
    <w:next w:val="Els-body-text"/>
    <w:rsid w:val="00CC2F9E"/>
    <w:pPr>
      <w:keepNext/>
      <w:suppressAutoHyphens/>
      <w:spacing w:line="240" w:lineRule="exact"/>
    </w:pPr>
    <w:rPr>
      <w:i/>
      <w:lang w:val="en-US" w:eastAsia="en-US"/>
    </w:rPr>
  </w:style>
  <w:style w:type="paragraph" w:customStyle="1" w:styleId="Els-Abstract-Copyright">
    <w:name w:val="Els-Abstract-Copyright"/>
    <w:basedOn w:val="Els-Abstract-text"/>
    <w:rsid w:val="00CC2F9E"/>
    <w:pPr>
      <w:spacing w:after="220"/>
    </w:pPr>
  </w:style>
  <w:style w:type="paragraph" w:customStyle="1" w:styleId="DocHead">
    <w:name w:val="DocHead"/>
    <w:rsid w:val="00CC2F9E"/>
    <w:pPr>
      <w:spacing w:before="240" w:after="240"/>
      <w:jc w:val="center"/>
    </w:pPr>
    <w:rPr>
      <w:sz w:val="24"/>
      <w:lang w:val="en-US" w:eastAsia="en-US"/>
    </w:rPr>
  </w:style>
  <w:style w:type="character" w:styleId="FollowedHyperlink">
    <w:name w:val="FollowedHyperlink"/>
    <w:semiHidden/>
    <w:rsid w:val="00CC2F9E"/>
    <w:rPr>
      <w:color w:val="800080"/>
      <w:u w:val="single"/>
    </w:rPr>
  </w:style>
  <w:style w:type="character" w:customStyle="1" w:styleId="FootnotesChar">
    <w:name w:val="Footnotes Char"/>
    <w:link w:val="Footnotes"/>
    <w:rsid w:val="00A1692F"/>
    <w:rPr>
      <w:sz w:val="16"/>
      <w:lang w:val="en-GB" w:eastAsia="en-US"/>
    </w:rPr>
  </w:style>
  <w:style w:type="character" w:styleId="CommentReference">
    <w:name w:val="annotation reference"/>
    <w:semiHidden/>
    <w:unhideWhenUsed/>
    <w:rsid w:val="00CC2F9E"/>
    <w:rPr>
      <w:sz w:val="16"/>
      <w:szCs w:val="16"/>
    </w:rPr>
  </w:style>
  <w:style w:type="paragraph" w:styleId="BalloonText">
    <w:name w:val="Balloon Text"/>
    <w:basedOn w:val="Normal"/>
    <w:rsid w:val="00CC2F9E"/>
    <w:rPr>
      <w:rFonts w:ascii="Tahoma" w:hAnsi="Tahoma" w:cs="Tahoma"/>
      <w:sz w:val="16"/>
      <w:szCs w:val="16"/>
    </w:rPr>
  </w:style>
  <w:style w:type="character" w:customStyle="1" w:styleId="BalloonTextChar">
    <w:name w:val="Balloon Text Char"/>
    <w:rsid w:val="00CC2F9E"/>
    <w:rPr>
      <w:rFonts w:ascii="Tahoma" w:hAnsi="Tahoma" w:cs="Tahoma"/>
      <w:sz w:val="16"/>
      <w:szCs w:val="16"/>
      <w:lang w:eastAsia="en-US"/>
    </w:rPr>
  </w:style>
  <w:style w:type="paragraph" w:styleId="CommentText">
    <w:name w:val="annotation text"/>
    <w:basedOn w:val="Normal"/>
    <w:semiHidden/>
    <w:unhideWhenUsed/>
    <w:rsid w:val="00CC2F9E"/>
  </w:style>
  <w:style w:type="character" w:customStyle="1" w:styleId="CommentTextChar">
    <w:name w:val="Comment Text Char"/>
    <w:semiHidden/>
    <w:rsid w:val="00CC2F9E"/>
    <w:rPr>
      <w:lang w:val="en-GB"/>
    </w:rPr>
  </w:style>
  <w:style w:type="paragraph" w:styleId="CommentSubject">
    <w:name w:val="annotation subject"/>
    <w:basedOn w:val="CommentText"/>
    <w:next w:val="CommentText"/>
    <w:semiHidden/>
    <w:unhideWhenUsed/>
    <w:rsid w:val="00CC2F9E"/>
    <w:rPr>
      <w:b/>
      <w:bCs/>
    </w:rPr>
  </w:style>
  <w:style w:type="character" w:customStyle="1" w:styleId="CommentSubjectChar">
    <w:name w:val="Comment Subject Char"/>
    <w:semiHidden/>
    <w:rsid w:val="00CC2F9E"/>
    <w:rPr>
      <w:b/>
      <w:bCs/>
      <w:lang w:val="en-GB"/>
    </w:rPr>
  </w:style>
  <w:style w:type="paragraph" w:styleId="BodyTextIndent">
    <w:name w:val="Body Text Indent"/>
    <w:basedOn w:val="Normal"/>
    <w:semiHidden/>
    <w:rsid w:val="00CC2F9E"/>
    <w:pPr>
      <w:suppressAutoHyphens/>
      <w:ind w:firstLine="360"/>
    </w:pPr>
    <w:rPr>
      <w:rFonts w:eastAsia="Times New Roman"/>
      <w:kern w:val="14"/>
      <w:lang w:val="en-US"/>
    </w:rPr>
  </w:style>
  <w:style w:type="paragraph" w:customStyle="1" w:styleId="Ghichbng">
    <w:name w:val="Ghi chú bảng"/>
    <w:basedOn w:val="Normal"/>
    <w:link w:val="GhichbngChar"/>
    <w:autoRedefine/>
    <w:qFormat/>
    <w:rsid w:val="00ED1397"/>
    <w:pPr>
      <w:spacing w:before="60" w:after="120"/>
      <w:ind w:firstLine="0"/>
    </w:pPr>
    <w:rPr>
      <w:rFonts w:eastAsia="Batang"/>
      <w:sz w:val="20"/>
      <w:szCs w:val="24"/>
      <w:lang w:val="en-US" w:eastAsia="ko-KR"/>
    </w:rPr>
  </w:style>
  <w:style w:type="paragraph" w:styleId="Title">
    <w:name w:val="Title"/>
    <w:aliases w:val="Tiêu đề bài báo"/>
    <w:basedOn w:val="Normal"/>
    <w:next w:val="Normal"/>
    <w:link w:val="TitleChar"/>
    <w:autoRedefine/>
    <w:uiPriority w:val="10"/>
    <w:qFormat/>
    <w:rsid w:val="00EA17B2"/>
    <w:pPr>
      <w:ind w:firstLine="0"/>
      <w:jc w:val="center"/>
      <w:outlineLvl w:val="0"/>
    </w:pPr>
    <w:rPr>
      <w:rFonts w:ascii="Times New Roman Bold" w:eastAsia="Times New Roman" w:hAnsi="Times New Roman Bold"/>
      <w:b/>
      <w:sz w:val="28"/>
      <w:szCs w:val="52"/>
    </w:rPr>
  </w:style>
  <w:style w:type="character" w:customStyle="1" w:styleId="TitleChar">
    <w:name w:val="Title Char"/>
    <w:aliases w:val="Tiêu đề bài báo Char"/>
    <w:link w:val="Title"/>
    <w:uiPriority w:val="10"/>
    <w:rsid w:val="00EA17B2"/>
    <w:rPr>
      <w:rFonts w:ascii="Times New Roman Bold" w:eastAsia="Times New Roman" w:hAnsi="Times New Roman Bold"/>
      <w:b/>
      <w:sz w:val="28"/>
      <w:szCs w:val="52"/>
      <w:lang w:val="en-GB" w:eastAsia="en-US"/>
    </w:rPr>
  </w:style>
  <w:style w:type="paragraph" w:customStyle="1" w:styleId="Tntcgi">
    <w:name w:val="Tên tác giả"/>
    <w:basedOn w:val="Normal"/>
    <w:link w:val="TntcgiChar"/>
    <w:autoRedefine/>
    <w:qFormat/>
    <w:rsid w:val="00EA17B2"/>
    <w:pPr>
      <w:spacing w:before="240"/>
      <w:ind w:firstLine="0"/>
      <w:jc w:val="center"/>
    </w:pPr>
    <w:rPr>
      <w:b/>
      <w:lang w:eastAsia="zh-CN"/>
    </w:rPr>
  </w:style>
  <w:style w:type="paragraph" w:customStyle="1" w:styleId="Tnnv">
    <w:name w:val="Tên đơn vị"/>
    <w:basedOn w:val="Els-Affiliation"/>
    <w:link w:val="TnnvChar"/>
    <w:autoRedefine/>
    <w:qFormat/>
    <w:rsid w:val="00726D27"/>
    <w:pPr>
      <w:spacing w:after="240" w:line="240" w:lineRule="auto"/>
      <w:contextualSpacing/>
    </w:pPr>
    <w:rPr>
      <w:sz w:val="20"/>
      <w:lang w:eastAsia="zh-CN"/>
    </w:rPr>
  </w:style>
  <w:style w:type="character" w:customStyle="1" w:styleId="TntcgiChar">
    <w:name w:val="Tên tác giả Char"/>
    <w:link w:val="Tntcgi"/>
    <w:rsid w:val="00EA17B2"/>
    <w:rPr>
      <w:b/>
      <w:sz w:val="24"/>
      <w:lang w:val="en-GB" w:eastAsia="zh-CN"/>
    </w:rPr>
  </w:style>
  <w:style w:type="paragraph" w:customStyle="1" w:styleId="Lchsbibo">
    <w:name w:val="Lịch sử bài báo"/>
    <w:basedOn w:val="Els-history"/>
    <w:link w:val="LchsbiboChar"/>
    <w:autoRedefine/>
    <w:qFormat/>
    <w:rsid w:val="00EA17B2"/>
    <w:pPr>
      <w:spacing w:before="0" w:after="240" w:line="240" w:lineRule="auto"/>
      <w:contextualSpacing/>
    </w:pPr>
    <w:rPr>
      <w:sz w:val="20"/>
    </w:rPr>
  </w:style>
  <w:style w:type="character" w:customStyle="1" w:styleId="Els-AffiliationChar">
    <w:name w:val="Els-Affiliation Char"/>
    <w:link w:val="Els-Affiliation"/>
    <w:rsid w:val="0045709C"/>
    <w:rPr>
      <w:i/>
      <w:noProof/>
      <w:sz w:val="16"/>
      <w:lang w:val="en-US" w:eastAsia="en-US" w:bidi="ar-SA"/>
    </w:rPr>
  </w:style>
  <w:style w:type="character" w:customStyle="1" w:styleId="TnnvChar">
    <w:name w:val="Tên đơn vị Char"/>
    <w:link w:val="Tnnv"/>
    <w:rsid w:val="00726D27"/>
    <w:rPr>
      <w:i/>
      <w:noProof/>
      <w:lang w:val="en-US" w:eastAsia="zh-CN"/>
    </w:rPr>
  </w:style>
  <w:style w:type="character" w:customStyle="1" w:styleId="Heading1Char">
    <w:name w:val="Heading 1 Char"/>
    <w:link w:val="Heading1"/>
    <w:uiPriority w:val="9"/>
    <w:rsid w:val="0045709C"/>
    <w:rPr>
      <w:rFonts w:ascii="Cambria" w:eastAsia="Times New Roman" w:hAnsi="Cambria" w:cs="Times New Roman"/>
      <w:b/>
      <w:bCs/>
      <w:color w:val="365F91"/>
      <w:sz w:val="28"/>
      <w:szCs w:val="28"/>
      <w:lang w:val="en-GB" w:eastAsia="en-US"/>
    </w:rPr>
  </w:style>
  <w:style w:type="character" w:customStyle="1" w:styleId="Els-historyChar">
    <w:name w:val="Els-history Char"/>
    <w:link w:val="Els-history"/>
    <w:rsid w:val="0045709C"/>
    <w:rPr>
      <w:noProof/>
      <w:sz w:val="16"/>
      <w:lang w:val="en-US" w:eastAsia="en-US" w:bidi="ar-SA"/>
    </w:rPr>
  </w:style>
  <w:style w:type="character" w:customStyle="1" w:styleId="LchsbiboChar">
    <w:name w:val="Lịch sử bài báo Char"/>
    <w:basedOn w:val="Els-historyChar"/>
    <w:link w:val="Lchsbibo"/>
    <w:rsid w:val="00EA17B2"/>
    <w:rPr>
      <w:noProof/>
      <w:sz w:val="16"/>
      <w:lang w:val="en-US" w:eastAsia="en-US" w:bidi="ar-SA"/>
    </w:rPr>
  </w:style>
  <w:style w:type="paragraph" w:customStyle="1" w:styleId="Tiutmtt">
    <w:name w:val="Tiêu đề tóm tắt"/>
    <w:basedOn w:val="Heading1"/>
    <w:link w:val="TiutmttChar"/>
    <w:autoRedefine/>
    <w:qFormat/>
    <w:rsid w:val="009B03F3"/>
    <w:pPr>
      <w:pBdr>
        <w:top w:val="single" w:sz="6" w:space="6" w:color="auto"/>
      </w:pBdr>
      <w:spacing w:before="0"/>
      <w:ind w:left="567" w:right="567" w:firstLine="0"/>
    </w:pPr>
    <w:rPr>
      <w:rFonts w:ascii="Times New Roman Bold" w:hAnsi="Times New Roman Bold"/>
      <w:color w:val="auto"/>
      <w:sz w:val="24"/>
    </w:rPr>
  </w:style>
  <w:style w:type="paragraph" w:customStyle="1" w:styleId="Tkha">
    <w:name w:val="Từ khóa"/>
    <w:basedOn w:val="Els-keywords"/>
    <w:link w:val="TkhaChar"/>
    <w:autoRedefine/>
    <w:qFormat/>
    <w:rsid w:val="00D311BB"/>
    <w:pPr>
      <w:widowControl w:val="0"/>
      <w:spacing w:after="240" w:line="240" w:lineRule="auto"/>
      <w:ind w:left="567" w:right="567"/>
      <w:contextualSpacing/>
      <w:mirrorIndents/>
      <w:jc w:val="both"/>
    </w:pPr>
    <w:rPr>
      <w:sz w:val="20"/>
    </w:rPr>
  </w:style>
  <w:style w:type="character" w:customStyle="1" w:styleId="TiutmttChar">
    <w:name w:val="Tiêu đề tóm tắt Char"/>
    <w:link w:val="Tiutmtt"/>
    <w:rsid w:val="009B03F3"/>
    <w:rPr>
      <w:rFonts w:ascii="Times New Roman Bold" w:eastAsia="Times New Roman" w:hAnsi="Times New Roman Bold"/>
      <w:b/>
      <w:bCs/>
      <w:sz w:val="24"/>
      <w:szCs w:val="28"/>
      <w:lang w:val="en-GB" w:eastAsia="en-US"/>
    </w:rPr>
  </w:style>
  <w:style w:type="paragraph" w:customStyle="1" w:styleId="Tmtt">
    <w:name w:val="Tóm tắt"/>
    <w:basedOn w:val="Normal"/>
    <w:link w:val="TmttChar"/>
    <w:autoRedefine/>
    <w:qFormat/>
    <w:rsid w:val="009D7A50"/>
    <w:pPr>
      <w:ind w:left="567" w:right="567" w:firstLine="0"/>
    </w:pPr>
    <w:rPr>
      <w:i/>
      <w:sz w:val="20"/>
      <w:lang w:val="en-US"/>
    </w:rPr>
  </w:style>
  <w:style w:type="character" w:customStyle="1" w:styleId="Els-keywordsChar">
    <w:name w:val="Els-keywords Char"/>
    <w:link w:val="Els-keywords"/>
    <w:rsid w:val="0045709C"/>
    <w:rPr>
      <w:noProof/>
      <w:sz w:val="16"/>
      <w:lang w:val="en-US" w:eastAsia="en-US" w:bidi="ar-SA"/>
    </w:rPr>
  </w:style>
  <w:style w:type="character" w:customStyle="1" w:styleId="TkhaChar">
    <w:name w:val="Từ khóa Char"/>
    <w:link w:val="Tkha"/>
    <w:rsid w:val="00D311BB"/>
    <w:rPr>
      <w:noProof/>
      <w:lang w:val="en-US" w:eastAsia="en-US"/>
    </w:rPr>
  </w:style>
  <w:style w:type="paragraph" w:customStyle="1" w:styleId="Mccp1">
    <w:name w:val="Mục cấp 1"/>
    <w:basedOn w:val="Normal"/>
    <w:link w:val="Mccp1Char"/>
    <w:autoRedefine/>
    <w:qFormat/>
    <w:rsid w:val="00CF0DF6"/>
    <w:pPr>
      <w:keepNext/>
      <w:suppressAutoHyphens/>
      <w:ind w:firstLine="0"/>
    </w:pPr>
    <w:rPr>
      <w:rFonts w:ascii="Times New Roman Bold" w:hAnsi="Times New Roman Bold"/>
      <w:b/>
      <w:caps/>
      <w:szCs w:val="24"/>
      <w:lang w:val="en-US"/>
    </w:rPr>
  </w:style>
  <w:style w:type="character" w:customStyle="1" w:styleId="TmttChar">
    <w:name w:val="Tóm tắt Char"/>
    <w:link w:val="Tmtt"/>
    <w:rsid w:val="009D7A50"/>
    <w:rPr>
      <w:i/>
      <w:lang w:val="en-US" w:eastAsia="en-US"/>
    </w:rPr>
  </w:style>
  <w:style w:type="paragraph" w:customStyle="1" w:styleId="Mccp2">
    <w:name w:val="Mục cấp 2"/>
    <w:basedOn w:val="Normal"/>
    <w:link w:val="Mccp2Char"/>
    <w:autoRedefine/>
    <w:qFormat/>
    <w:rsid w:val="00CF0DF6"/>
    <w:pPr>
      <w:keepNext/>
      <w:suppressAutoHyphens/>
      <w:ind w:firstLine="0"/>
      <w:jc w:val="left"/>
    </w:pPr>
    <w:rPr>
      <w:rFonts w:ascii="Times New Roman Bold" w:hAnsi="Times New Roman Bold"/>
      <w:b/>
      <w:szCs w:val="24"/>
      <w:lang w:val="en-US"/>
    </w:rPr>
  </w:style>
  <w:style w:type="character" w:customStyle="1" w:styleId="Mccp1Char">
    <w:name w:val="Mục cấp 1 Char"/>
    <w:link w:val="Mccp1"/>
    <w:rsid w:val="00547102"/>
    <w:rPr>
      <w:rFonts w:ascii="Times New Roman Bold" w:hAnsi="Times New Roman Bold"/>
      <w:b/>
      <w:caps/>
      <w:sz w:val="24"/>
      <w:szCs w:val="24"/>
      <w:lang w:val="en-US" w:eastAsia="en-US"/>
    </w:rPr>
  </w:style>
  <w:style w:type="paragraph" w:customStyle="1" w:styleId="Mccp3">
    <w:name w:val="Mục cấp 3"/>
    <w:basedOn w:val="Mccp2"/>
    <w:link w:val="Mccp3Char"/>
    <w:autoRedefine/>
    <w:qFormat/>
    <w:rsid w:val="00CF0DF6"/>
    <w:rPr>
      <w:rFonts w:ascii="Times New Roman" w:hAnsi="Times New Roman"/>
      <w:b w:val="0"/>
      <w:i/>
    </w:rPr>
  </w:style>
  <w:style w:type="character" w:customStyle="1" w:styleId="Mccp2Char">
    <w:name w:val="Mục cấp 2 Char"/>
    <w:link w:val="Mccp2"/>
    <w:rsid w:val="00283D5F"/>
    <w:rPr>
      <w:rFonts w:ascii="Times New Roman Bold" w:hAnsi="Times New Roman Bold"/>
      <w:b/>
      <w:sz w:val="24"/>
      <w:szCs w:val="24"/>
      <w:lang w:val="en-US" w:eastAsia="en-US"/>
    </w:rPr>
  </w:style>
  <w:style w:type="paragraph" w:styleId="ListParagraph">
    <w:name w:val="List Paragraph"/>
    <w:basedOn w:val="Normal"/>
    <w:uiPriority w:val="34"/>
    <w:rsid w:val="008838A6"/>
    <w:pPr>
      <w:ind w:left="720"/>
    </w:pPr>
  </w:style>
  <w:style w:type="character" w:customStyle="1" w:styleId="Mccp3Char">
    <w:name w:val="Mục cấp 3 Char"/>
    <w:link w:val="Mccp3"/>
    <w:rsid w:val="00E84B4A"/>
    <w:rPr>
      <w:i/>
      <w:sz w:val="24"/>
      <w:szCs w:val="24"/>
      <w:lang w:val="en-US" w:eastAsia="en-US"/>
    </w:rPr>
  </w:style>
  <w:style w:type="character" w:customStyle="1" w:styleId="HeaderChar">
    <w:name w:val="Header Char"/>
    <w:link w:val="Header"/>
    <w:uiPriority w:val="99"/>
    <w:rsid w:val="008A307F"/>
    <w:rPr>
      <w:i/>
      <w:noProof/>
      <w:sz w:val="16"/>
      <w:lang w:val="en-US" w:eastAsia="en-US" w:bidi="ar-SA"/>
    </w:rPr>
  </w:style>
  <w:style w:type="paragraph" w:customStyle="1" w:styleId="Cmn">
    <w:name w:val="Cảm ơn"/>
    <w:basedOn w:val="Mccp2"/>
    <w:link w:val="CmnChar"/>
    <w:autoRedefine/>
    <w:qFormat/>
    <w:rsid w:val="00BF6481"/>
    <w:rPr>
      <w:caps/>
    </w:rPr>
  </w:style>
  <w:style w:type="paragraph" w:customStyle="1" w:styleId="Phlc">
    <w:name w:val="Phụ lục"/>
    <w:basedOn w:val="Mccp2"/>
    <w:link w:val="PhlcChar"/>
    <w:autoRedefine/>
    <w:qFormat/>
    <w:rsid w:val="00CE594D"/>
    <w:pPr>
      <w:jc w:val="both"/>
    </w:pPr>
  </w:style>
  <w:style w:type="character" w:customStyle="1" w:styleId="CmnChar">
    <w:name w:val="Cảm ơn Char"/>
    <w:link w:val="Cmn"/>
    <w:rsid w:val="00BF6481"/>
    <w:rPr>
      <w:rFonts w:ascii="Times New Roman Bold" w:hAnsi="Times New Roman Bold"/>
      <w:b/>
      <w:caps/>
      <w:sz w:val="24"/>
      <w:szCs w:val="24"/>
      <w:lang w:val="en-US" w:eastAsia="en-US"/>
    </w:rPr>
  </w:style>
  <w:style w:type="character" w:customStyle="1" w:styleId="PhlcChar">
    <w:name w:val="Phụ lục Char"/>
    <w:basedOn w:val="Mccp2Char"/>
    <w:link w:val="Phlc"/>
    <w:rsid w:val="00CE594D"/>
    <w:rPr>
      <w:rFonts w:ascii="Times New Roman Bold" w:hAnsi="Times New Roman Bold"/>
      <w:b/>
      <w:sz w:val="24"/>
      <w:szCs w:val="24"/>
      <w:lang w:val="en-US" w:eastAsia="en-US"/>
    </w:rPr>
  </w:style>
  <w:style w:type="table" w:styleId="TableGrid">
    <w:name w:val="Table Grid"/>
    <w:basedOn w:val="TableNormal"/>
    <w:uiPriority w:val="59"/>
    <w:rsid w:val="00B6497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customStyle="1" w:styleId="Ngun">
    <w:name w:val="Nguồn"/>
    <w:basedOn w:val="Ghichbng"/>
    <w:link w:val="NgunChar"/>
    <w:autoRedefine/>
    <w:qFormat/>
    <w:rsid w:val="00ED1397"/>
    <w:pPr>
      <w:spacing w:after="240"/>
      <w:jc w:val="center"/>
    </w:pPr>
  </w:style>
  <w:style w:type="character" w:customStyle="1" w:styleId="GhichbngChar">
    <w:name w:val="Ghi chú bảng Char"/>
    <w:link w:val="Ghichbng"/>
    <w:rsid w:val="00ED1397"/>
    <w:rPr>
      <w:rFonts w:eastAsia="Batang"/>
      <w:szCs w:val="24"/>
      <w:lang w:val="en-US" w:eastAsia="ko-KR"/>
    </w:rPr>
  </w:style>
  <w:style w:type="character" w:customStyle="1" w:styleId="NgunChar">
    <w:name w:val="Nguồn Char"/>
    <w:basedOn w:val="GhichbngChar"/>
    <w:link w:val="Ngun"/>
    <w:rsid w:val="00ED1397"/>
    <w:rPr>
      <w:rFonts w:eastAsia="Batang"/>
      <w:szCs w:val="24"/>
      <w:lang w:val="en-US" w:eastAsia="ko-KR"/>
    </w:rPr>
  </w:style>
  <w:style w:type="paragraph" w:customStyle="1" w:styleId="Nibng">
    <w:name w:val="Nội bảng"/>
    <w:basedOn w:val="Normal"/>
    <w:link w:val="NibngChar"/>
    <w:autoRedefine/>
    <w:qFormat/>
    <w:rsid w:val="00E96649"/>
    <w:pPr>
      <w:spacing w:before="60" w:after="60"/>
      <w:ind w:firstLine="0"/>
      <w:contextualSpacing/>
      <w:jc w:val="center"/>
    </w:pPr>
    <w:rPr>
      <w:sz w:val="20"/>
    </w:rPr>
  </w:style>
  <w:style w:type="character" w:customStyle="1" w:styleId="NibngChar">
    <w:name w:val="Nội bảng Char"/>
    <w:basedOn w:val="DefaultParagraphFont"/>
    <w:link w:val="Nibng"/>
    <w:rsid w:val="00E96649"/>
    <w:rPr>
      <w:lang w:val="en-GB" w:eastAsia="en-US"/>
    </w:rPr>
  </w:style>
  <w:style w:type="character" w:customStyle="1" w:styleId="FooterChar">
    <w:name w:val="Footer Char"/>
    <w:basedOn w:val="DefaultParagraphFont"/>
    <w:link w:val="Footer"/>
    <w:uiPriority w:val="99"/>
    <w:rsid w:val="00990604"/>
    <w:rPr>
      <w:noProof/>
      <w:sz w:val="16"/>
      <w:lang w:val="en-US" w:eastAsia="en-US"/>
    </w:rPr>
  </w:style>
  <w:style w:type="paragraph" w:customStyle="1" w:styleId="HinhNote">
    <w:name w:val="Hinh Note"/>
    <w:basedOn w:val="Normal"/>
    <w:link w:val="HinhNoteChar"/>
    <w:qFormat/>
    <w:rsid w:val="00ED1397"/>
    <w:pPr>
      <w:spacing w:before="60" w:after="60"/>
      <w:jc w:val="center"/>
    </w:pPr>
    <w:rPr>
      <w:b/>
    </w:rPr>
  </w:style>
  <w:style w:type="paragraph" w:customStyle="1" w:styleId="Hinh">
    <w:name w:val="Hinh"/>
    <w:basedOn w:val="Normal"/>
    <w:link w:val="HinhChar"/>
    <w:qFormat/>
    <w:rsid w:val="00ED1397"/>
    <w:pPr>
      <w:spacing w:after="60"/>
      <w:ind w:firstLine="0"/>
      <w:jc w:val="center"/>
    </w:pPr>
  </w:style>
  <w:style w:type="character" w:customStyle="1" w:styleId="HinhNoteChar">
    <w:name w:val="Hinh Note Char"/>
    <w:basedOn w:val="DefaultParagraphFont"/>
    <w:link w:val="HinhNote"/>
    <w:rsid w:val="00ED1397"/>
    <w:rPr>
      <w:b/>
      <w:sz w:val="24"/>
      <w:lang w:val="en-GB" w:eastAsia="en-US"/>
    </w:rPr>
  </w:style>
  <w:style w:type="paragraph" w:customStyle="1" w:styleId="HinhNoNote">
    <w:name w:val="Hinh NoNote"/>
    <w:basedOn w:val="HinhNote"/>
    <w:link w:val="HinhNoNoteChar"/>
    <w:qFormat/>
    <w:rsid w:val="00ED1397"/>
    <w:pPr>
      <w:spacing w:after="240"/>
    </w:pPr>
  </w:style>
  <w:style w:type="character" w:customStyle="1" w:styleId="HinhChar">
    <w:name w:val="Hinh Char"/>
    <w:basedOn w:val="DefaultParagraphFont"/>
    <w:link w:val="Hinh"/>
    <w:rsid w:val="00ED1397"/>
    <w:rPr>
      <w:sz w:val="24"/>
      <w:lang w:val="en-GB" w:eastAsia="en-US"/>
    </w:rPr>
  </w:style>
  <w:style w:type="character" w:customStyle="1" w:styleId="HinhNoNoteChar">
    <w:name w:val="Hinh NoNote Char"/>
    <w:basedOn w:val="HinhNoteChar"/>
    <w:link w:val="HinhNoNote"/>
    <w:rsid w:val="00ED1397"/>
    <w:rPr>
      <w:b/>
      <w:sz w:val="24"/>
      <w:lang w:val="en-GB" w:eastAsia="en-US"/>
    </w:rPr>
  </w:style>
  <w:style w:type="paragraph" w:customStyle="1" w:styleId="Thngtin">
    <w:name w:val="Thông tin"/>
    <w:basedOn w:val="Normal"/>
    <w:link w:val="ThngtinChar"/>
    <w:qFormat/>
    <w:rsid w:val="00366842"/>
    <w:pPr>
      <w:spacing w:after="120"/>
      <w:ind w:left="567" w:firstLine="0"/>
      <w:jc w:val="left"/>
    </w:pPr>
    <w:rPr>
      <w:noProof/>
      <w:sz w:val="20"/>
      <w:szCs w:val="24"/>
      <w:lang w:val="en-US"/>
    </w:rPr>
  </w:style>
  <w:style w:type="character" w:customStyle="1" w:styleId="ThngtinChar">
    <w:name w:val="Thông tin Char"/>
    <w:basedOn w:val="DefaultParagraphFont"/>
    <w:link w:val="Thngtin"/>
    <w:rsid w:val="00366842"/>
    <w:rPr>
      <w:noProof/>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hyperlink" Target="https://www.adobe.com/products/dreamweaver.html" TargetMode="External"/><Relationship Id="rId20" Type="http://schemas.openxmlformats.org/officeDocument/2006/relationships/image" Target="media/image9.emf"/><Relationship Id="rId29" Type="http://schemas.openxmlformats.org/officeDocument/2006/relationships/footer" Target="footer2.xml"/><Relationship Id="rId1" Type="http://schemas.microsoft.com/office/2006/relationships/keyMapCustomizations" Target="customizations.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elinux.org/RPi_VerifiedPeripherals" TargetMode="External"/><Relationship Id="rId23" Type="http://schemas.openxmlformats.org/officeDocument/2006/relationships/image" Target="media/image12.jpeg"/><Relationship Id="rId28" Type="http://schemas.openxmlformats.org/officeDocument/2006/relationships/footer" Target="footer1.xml"/><Relationship Id="rId10" Type="http://schemas.openxmlformats.org/officeDocument/2006/relationships/hyperlink" Target="http://creativecommons.org/licenses/by-nc-nd/4.0/" TargetMode="External"/><Relationship Id="rId19" Type="http://schemas.openxmlformats.org/officeDocument/2006/relationships/image" Target="media/image8.emf"/><Relationship Id="rId31" Type="http://schemas.openxmlformats.org/officeDocument/2006/relationships/footer" Target="footer3.xml"/><Relationship Id="rId4" Type="http://schemas.openxmlformats.org/officeDocument/2006/relationships/styles" Target="styles.xml"/><Relationship Id="rId9" Type="http://schemas.openxmlformats.org/officeDocument/2006/relationships/hyperlink" Target="http://creativecommons.org/licenses/by-nc-nd/4.0/" TargetMode="Externa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header" Target="header2.xml"/><Relationship Id="rId30" Type="http://schemas.openxmlformats.org/officeDocument/2006/relationships/header" Target="header3.xml"/><Relationship Id="rId8"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yaog\My%20Documents\--%20procedia\PROENG\Templates\new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8E2A0-A8C6-4E8C-8CBB-FDF8ED15BD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newtemplate.dotx</Template>
  <TotalTime>494</TotalTime>
  <Pages>1</Pages>
  <Words>3518</Words>
  <Characters>20057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Mau ban thao TCKHDHDL</vt:lpstr>
    </vt:vector>
  </TitlesOfParts>
  <Company/>
  <LinksUpToDate>false</LinksUpToDate>
  <CharactersWithSpaces>23528</CharactersWithSpaces>
  <SharedDoc>false</SharedDoc>
  <HLinks>
    <vt:vector size="24" baseType="variant">
      <vt:variant>
        <vt:i4>4980773</vt:i4>
      </vt:variant>
      <vt:variant>
        <vt:i4>27</vt:i4>
      </vt:variant>
      <vt:variant>
        <vt:i4>0</vt:i4>
      </vt:variant>
      <vt:variant>
        <vt:i4>5</vt:i4>
      </vt:variant>
      <vt:variant>
        <vt:lpwstr>mailto:nguyenvananh@dlu.edu.vn</vt:lpwstr>
      </vt:variant>
      <vt:variant>
        <vt:lpwstr/>
      </vt:variant>
      <vt:variant>
        <vt:i4>7602278</vt:i4>
      </vt:variant>
      <vt:variant>
        <vt:i4>24</vt:i4>
      </vt:variant>
      <vt:variant>
        <vt:i4>0</vt:i4>
      </vt:variant>
      <vt:variant>
        <vt:i4>5</vt:i4>
      </vt:variant>
      <vt:variant>
        <vt:lpwstr>http://www.waikato.ac.nz/library/study/referencing/styles/apa/examples</vt:lpwstr>
      </vt:variant>
      <vt:variant>
        <vt:lpwstr/>
      </vt:variant>
      <vt:variant>
        <vt:i4>3342384</vt:i4>
      </vt:variant>
      <vt:variant>
        <vt:i4>21</vt:i4>
      </vt:variant>
      <vt:variant>
        <vt:i4>0</vt:i4>
      </vt:variant>
      <vt:variant>
        <vt:i4>5</vt:i4>
      </vt:variant>
      <vt:variant>
        <vt:lpwstr>http://www.aare.edu.au/96pap/bochs96018.txt</vt:lpwstr>
      </vt:variant>
      <vt:variant>
        <vt:lpwstr/>
      </vt:variant>
      <vt:variant>
        <vt:i4>4980773</vt:i4>
      </vt:variant>
      <vt:variant>
        <vt:i4>0</vt:i4>
      </vt:variant>
      <vt:variant>
        <vt:i4>0</vt:i4>
      </vt:variant>
      <vt:variant>
        <vt:i4>5</vt:i4>
      </vt:variant>
      <vt:variant>
        <vt:lpwstr>mailto:nguyenvananh@dlu.edu.vn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Mau ban thao TCKHDHDL</dc:title>
  <dc:creator>Nguyen Van Tuan</dc:creator>
  <cp:lastModifiedBy>Thao Nguyen</cp:lastModifiedBy>
  <cp:revision>19</cp:revision>
  <cp:lastPrinted>2019-11-14T15:50:00Z</cp:lastPrinted>
  <dcterms:created xsi:type="dcterms:W3CDTF">2019-11-13T00:31:00Z</dcterms:created>
  <dcterms:modified xsi:type="dcterms:W3CDTF">2019-11-14T15:51:00Z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fa556fd9-6da3-3ea8-8f9b-2653d58e510a</vt:lpwstr>
  </property>
  <property fmtid="{D5CDD505-2E9C-101B-9397-08002B2CF9AE}" pid="24" name="Mendeley Citation Style_1">
    <vt:lpwstr>http://www.zotero.org/styles/apa</vt:lpwstr>
  </property>
</Properties>
</file>